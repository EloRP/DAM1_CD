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F6FD6" w14:textId="742BAD0E" w:rsidR="00741D57" w:rsidRPr="00F7771F" w:rsidRDefault="00741D57" w:rsidP="00F7771F">
      <w:pPr>
        <w:jc w:val="both"/>
        <w:rPr>
          <w:rFonts w:ascii="Slabo 13px" w:hAnsi="Slabo 13px"/>
        </w:rPr>
      </w:pPr>
      <w:r w:rsidRPr="00F7771F">
        <w:rPr>
          <w:rStyle w:val="Ttulo2Car"/>
          <w:rFonts w:ascii="Slabo 13px" w:eastAsia="Calibri" w:hAnsi="Slabo 13px" w:cs="Arial"/>
          <w:color w:val="000000"/>
          <w:sz w:val="24"/>
          <w:szCs w:val="24"/>
        </w:rPr>
        <w:t>Nesta actividade realizaremos algunhas das operacións sobre unha máquina virtual.</w:t>
      </w:r>
    </w:p>
    <w:p w14:paraId="328248FF" w14:textId="77777777" w:rsidR="00741D57" w:rsidRPr="00F7771F" w:rsidRDefault="00741D57" w:rsidP="00F7771F">
      <w:pPr>
        <w:jc w:val="both"/>
        <w:rPr>
          <w:rStyle w:val="Ttulo2Car"/>
          <w:rFonts w:ascii="Slabo 13px" w:eastAsia="Calibri" w:hAnsi="Slabo 13px" w:cs="Arial"/>
          <w:color w:val="000000"/>
          <w:sz w:val="24"/>
          <w:szCs w:val="24"/>
        </w:rPr>
      </w:pPr>
      <w:r w:rsidRPr="00F7771F">
        <w:rPr>
          <w:rStyle w:val="Ttulo2Car"/>
          <w:rFonts w:ascii="Slabo 13px" w:eastAsia="Calibri" w:hAnsi="Slabo 13px" w:cs="Arial"/>
          <w:color w:val="000000"/>
          <w:sz w:val="24"/>
          <w:szCs w:val="24"/>
        </w:rPr>
        <w:t>Utiliza a máquina virtual que utilizamos anteriormente para a explicación de clase.</w:t>
      </w:r>
    </w:p>
    <w:p w14:paraId="50D3BD5C" w14:textId="77777777" w:rsidR="00F7771F" w:rsidRPr="00F7771F" w:rsidRDefault="00F7771F" w:rsidP="00F7771F">
      <w:pPr>
        <w:jc w:val="both"/>
        <w:rPr>
          <w:rFonts w:ascii="Slabo 13px" w:hAnsi="Slabo 13px"/>
          <w:sz w:val="24"/>
          <w:szCs w:val="24"/>
        </w:rPr>
      </w:pPr>
      <w:bookmarkStart w:id="0" w:name="_Hlk145081053"/>
      <w:r w:rsidRPr="00F7771F">
        <w:rPr>
          <w:rFonts w:ascii="Slabo 13px" w:hAnsi="Slabo 13px"/>
          <w:sz w:val="24"/>
          <w:szCs w:val="24"/>
        </w:rPr>
        <w:t xml:space="preserve">Entregar un arquivo en formato </w:t>
      </w:r>
      <w:proofErr w:type="spellStart"/>
      <w:r w:rsidRPr="00F7771F">
        <w:rPr>
          <w:rFonts w:ascii="Slabo 13px" w:hAnsi="Slabo 13px"/>
          <w:sz w:val="24"/>
          <w:szCs w:val="24"/>
        </w:rPr>
        <w:t>pdf</w:t>
      </w:r>
      <w:proofErr w:type="spellEnd"/>
      <w:r w:rsidRPr="00F7771F">
        <w:rPr>
          <w:rFonts w:ascii="Slabo 13px" w:hAnsi="Slabo 13px"/>
          <w:sz w:val="24"/>
          <w:szCs w:val="24"/>
        </w:rPr>
        <w:t xml:space="preserve">, o nome do arquivo seguirá o patrón: </w:t>
      </w:r>
    </w:p>
    <w:p w14:paraId="66144DAF" w14:textId="77777777" w:rsidR="00F7771F" w:rsidRPr="00F7771F" w:rsidRDefault="00F7771F" w:rsidP="00F7771F">
      <w:pPr>
        <w:jc w:val="both"/>
        <w:rPr>
          <w:rFonts w:ascii="Slabo 13px" w:hAnsi="Slabo 13px"/>
          <w:sz w:val="24"/>
          <w:szCs w:val="24"/>
        </w:rPr>
      </w:pPr>
      <w:r w:rsidRPr="00F7771F">
        <w:rPr>
          <w:rFonts w:ascii="Slabo 13px" w:hAnsi="Slabo 13px"/>
          <w:sz w:val="24"/>
          <w:szCs w:val="24"/>
        </w:rPr>
        <w:tab/>
      </w:r>
      <w:r w:rsidRPr="00F7771F">
        <w:rPr>
          <w:rFonts w:ascii="Slabo 13px" w:hAnsi="Slabo 13px"/>
          <w:color w:val="FF0000"/>
          <w:sz w:val="24"/>
          <w:szCs w:val="24"/>
        </w:rPr>
        <w:t>Unidade</w:t>
      </w:r>
      <w:r w:rsidRPr="00F7771F">
        <w:rPr>
          <w:rFonts w:ascii="Slabo 13px" w:hAnsi="Slabo 13px"/>
          <w:sz w:val="24"/>
          <w:szCs w:val="24"/>
        </w:rPr>
        <w:t>-</w:t>
      </w:r>
      <w:r w:rsidRPr="00F7771F">
        <w:rPr>
          <w:rFonts w:ascii="Slabo 13px" w:hAnsi="Slabo 13px"/>
          <w:color w:val="385623" w:themeColor="accent6" w:themeShade="80"/>
          <w:sz w:val="24"/>
          <w:szCs w:val="24"/>
        </w:rPr>
        <w:t>tarefa</w:t>
      </w:r>
      <w:r w:rsidRPr="00F7771F">
        <w:rPr>
          <w:rFonts w:ascii="Slabo 13px" w:hAnsi="Slabo 13px"/>
          <w:sz w:val="24"/>
          <w:szCs w:val="24"/>
        </w:rPr>
        <w:t>-</w:t>
      </w:r>
      <w:r w:rsidRPr="00F7771F">
        <w:rPr>
          <w:rFonts w:ascii="Slabo 13px" w:hAnsi="Slabo 13px"/>
          <w:color w:val="2F5496" w:themeColor="accent1" w:themeShade="BF"/>
          <w:sz w:val="24"/>
          <w:szCs w:val="24"/>
        </w:rPr>
        <w:t>apelido1</w:t>
      </w:r>
      <w:r w:rsidRPr="00F7771F">
        <w:rPr>
          <w:rFonts w:ascii="Slabo 13px" w:hAnsi="Slabo 13px"/>
          <w:sz w:val="24"/>
          <w:szCs w:val="24"/>
        </w:rPr>
        <w:t>-</w:t>
      </w:r>
      <w:r w:rsidRPr="00F7771F">
        <w:rPr>
          <w:rFonts w:ascii="Slabo 13px" w:hAnsi="Slabo 13px"/>
          <w:color w:val="FFC000" w:themeColor="accent4"/>
          <w:sz w:val="24"/>
          <w:szCs w:val="24"/>
        </w:rPr>
        <w:t>nome</w:t>
      </w:r>
      <w:r w:rsidRPr="00F7771F">
        <w:rPr>
          <w:rFonts w:ascii="Slabo 13px" w:hAnsi="Slabo 13px"/>
          <w:sz w:val="24"/>
          <w:szCs w:val="24"/>
        </w:rPr>
        <w:t>.</w:t>
      </w:r>
      <w:r w:rsidRPr="00F7771F">
        <w:rPr>
          <w:rFonts w:ascii="Slabo 13px" w:hAnsi="Slabo 13px"/>
          <w:color w:val="16F50B"/>
          <w:sz w:val="24"/>
          <w:szCs w:val="24"/>
        </w:rPr>
        <w:t>ext</w:t>
      </w:r>
      <w:r w:rsidRPr="00F7771F">
        <w:rPr>
          <w:rFonts w:ascii="Slabo 13px" w:hAnsi="Slabo 13px"/>
          <w:sz w:val="24"/>
          <w:szCs w:val="24"/>
        </w:rPr>
        <w:tab/>
      </w:r>
      <w:r w:rsidRPr="00F7771F">
        <w:rPr>
          <w:rFonts w:ascii="Slabo 13px" w:hAnsi="Slabo 13px"/>
          <w:sz w:val="24"/>
          <w:szCs w:val="24"/>
        </w:rPr>
        <w:tab/>
        <w:t>(1-01-canal-luis.pdf)</w:t>
      </w:r>
      <w:bookmarkEnd w:id="0"/>
    </w:p>
    <w:p w14:paraId="4B3739F9" w14:textId="77777777" w:rsidR="00741D57" w:rsidRPr="00F7771F" w:rsidRDefault="00741D57" w:rsidP="00F7771F">
      <w:pPr>
        <w:pStyle w:val="Procedimiento"/>
        <w:numPr>
          <w:ilvl w:val="0"/>
          <w:numId w:val="0"/>
        </w:numPr>
        <w:jc w:val="both"/>
        <w:rPr>
          <w:rFonts w:ascii="Slabo 13px" w:hAnsi="Slabo 13px"/>
        </w:rPr>
      </w:pPr>
    </w:p>
    <w:p w14:paraId="20B7EF68" w14:textId="77777777" w:rsidR="00741D57" w:rsidRPr="00F7771F" w:rsidRDefault="00741D57" w:rsidP="00F7771F">
      <w:pPr>
        <w:pStyle w:val="Procedimiento"/>
        <w:numPr>
          <w:ilvl w:val="0"/>
          <w:numId w:val="0"/>
        </w:numPr>
        <w:jc w:val="both"/>
        <w:rPr>
          <w:rFonts w:ascii="Slabo 13px" w:hAnsi="Slabo 13px"/>
        </w:rPr>
      </w:pPr>
      <w:r w:rsidRPr="00F7771F">
        <w:rPr>
          <w:rStyle w:val="Ttulo2Car"/>
          <w:rFonts w:ascii="Slabo 13px" w:eastAsia="Calibri" w:hAnsi="Slabo 13px" w:cs="Arial"/>
          <w:color w:val="000000"/>
          <w:sz w:val="24"/>
          <w:szCs w:val="24"/>
        </w:rPr>
        <w:t>PROCEDEMENTO</w:t>
      </w:r>
    </w:p>
    <w:p w14:paraId="4B683C7A" w14:textId="6FFC5905" w:rsidR="00741D57" w:rsidRPr="00F7771F" w:rsidRDefault="00D156D7" w:rsidP="00F7771F">
      <w:pPr>
        <w:pStyle w:val="Punto1"/>
        <w:numPr>
          <w:ilvl w:val="0"/>
          <w:numId w:val="44"/>
        </w:numPr>
        <w:tabs>
          <w:tab w:val="left" w:pos="450"/>
        </w:tabs>
        <w:ind w:left="0" w:firstLine="0"/>
        <w:jc w:val="both"/>
        <w:rPr>
          <w:rFonts w:ascii="Slabo 13px" w:hAnsi="Slabo 13px"/>
          <w:lang w:val="es-ES"/>
        </w:rPr>
      </w:pPr>
      <w:r>
        <w:rPr>
          <w:rFonts w:ascii="Slabo 13px" w:hAnsi="Slabo 13px"/>
        </w:rPr>
        <w:t xml:space="preserve">Partindo da máquina  </w:t>
      </w:r>
      <w:proofErr w:type="spellStart"/>
      <w:r>
        <w:rPr>
          <w:rFonts w:ascii="Slabo 13px" w:hAnsi="Slabo 13px"/>
        </w:rPr>
        <w:t>windows</w:t>
      </w:r>
      <w:proofErr w:type="spellEnd"/>
      <w:r>
        <w:rPr>
          <w:rFonts w:ascii="Slabo 13px" w:hAnsi="Slabo 13px"/>
        </w:rPr>
        <w:t xml:space="preserve"> 10 instalada en </w:t>
      </w:r>
      <w:proofErr w:type="spellStart"/>
      <w:r>
        <w:rPr>
          <w:rFonts w:ascii="Slabo 13px" w:hAnsi="Slabo 13px"/>
        </w:rPr>
        <w:t>VirtualBos</w:t>
      </w:r>
      <w:proofErr w:type="spellEnd"/>
      <w:r>
        <w:rPr>
          <w:rFonts w:ascii="Slabo 13px" w:hAnsi="Slabo 13px"/>
        </w:rPr>
        <w:t>, c</w:t>
      </w:r>
      <w:r w:rsidR="00741D57" w:rsidRPr="00F7771F">
        <w:rPr>
          <w:rFonts w:ascii="Slabo 13px" w:hAnsi="Slabo 13px"/>
        </w:rPr>
        <w:t>ambia o nome á máquina virtual polo nome "m</w:t>
      </w:r>
      <w:r>
        <w:rPr>
          <w:rFonts w:ascii="Slabo 13px" w:hAnsi="Slabo 13px"/>
        </w:rPr>
        <w:t>a</w:t>
      </w:r>
      <w:r w:rsidR="00741D57" w:rsidRPr="00F7771F">
        <w:rPr>
          <w:rFonts w:ascii="Slabo 13px" w:hAnsi="Slabo 13px"/>
        </w:rPr>
        <w:t>quina</w:t>
      </w:r>
      <w:r>
        <w:rPr>
          <w:rFonts w:ascii="Slabo 13px" w:hAnsi="Slabo 13px"/>
        </w:rPr>
        <w:t>-</w:t>
      </w:r>
      <w:r w:rsidR="00741D57" w:rsidRPr="00F7771F">
        <w:rPr>
          <w:rFonts w:ascii="Slabo 13px" w:hAnsi="Slabo 13px"/>
        </w:rPr>
        <w:t>base".</w:t>
      </w:r>
    </w:p>
    <w:p w14:paraId="78E4EA09" w14:textId="1E341FE8" w:rsidR="00741D57" w:rsidRPr="00F7771F" w:rsidRDefault="00D156D7" w:rsidP="00F7771F">
      <w:pPr>
        <w:pStyle w:val="Punto1"/>
        <w:numPr>
          <w:ilvl w:val="0"/>
          <w:numId w:val="44"/>
        </w:numPr>
        <w:tabs>
          <w:tab w:val="left" w:pos="450"/>
        </w:tabs>
        <w:ind w:left="0" w:firstLine="0"/>
        <w:jc w:val="both"/>
        <w:rPr>
          <w:rFonts w:ascii="Slabo 13px" w:hAnsi="Slabo 13px"/>
          <w:lang w:val="es-ES"/>
        </w:rPr>
      </w:pPr>
      <w:r>
        <w:rPr>
          <w:rFonts w:ascii="Slabo 13px" w:hAnsi="Slabo 13px"/>
        </w:rPr>
        <w:t>F</w:t>
      </w:r>
      <w:r w:rsidR="00741D57" w:rsidRPr="00F7771F">
        <w:rPr>
          <w:rFonts w:ascii="Slabo 13px" w:hAnsi="Slabo 13px"/>
        </w:rPr>
        <w:t>ai unha clonación completa da máquina virtual</w:t>
      </w:r>
      <w:r>
        <w:rPr>
          <w:rFonts w:ascii="Slabo 13px" w:hAnsi="Slabo 13px"/>
        </w:rPr>
        <w:t xml:space="preserve">, ponlle o nome </w:t>
      </w:r>
      <w:r w:rsidRPr="00F7771F">
        <w:rPr>
          <w:rFonts w:ascii="Slabo 13px" w:hAnsi="Slabo 13px"/>
          <w:b/>
          <w:bCs/>
        </w:rPr>
        <w:t>"</w:t>
      </w:r>
      <w:r>
        <w:rPr>
          <w:rFonts w:ascii="Slabo 13px" w:hAnsi="Slabo 13px"/>
          <w:b/>
          <w:bCs/>
        </w:rPr>
        <w:t>clon1</w:t>
      </w:r>
      <w:r w:rsidRPr="00F7771F">
        <w:rPr>
          <w:rFonts w:ascii="Slabo 13px" w:hAnsi="Slabo 13px"/>
          <w:b/>
          <w:bCs/>
        </w:rPr>
        <w:t>"</w:t>
      </w:r>
      <w:r w:rsidR="00741D57" w:rsidRPr="00F7771F">
        <w:rPr>
          <w:rFonts w:ascii="Slabo 13px" w:hAnsi="Slabo 13px"/>
        </w:rPr>
        <w:t>.  Comproba que a crea nun subdirectorio dentro do directorio onde teñas todas as máquinas virtuais e hai unha captura de pantalla.</w:t>
      </w:r>
    </w:p>
    <w:p w14:paraId="5B5034F2" w14:textId="40CF2913" w:rsidR="00CD6947" w:rsidRDefault="00CD694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  <w:r w:rsidRPr="00CD6947">
        <w:rPr>
          <w:rStyle w:val="Fuentedeprrafopredeter1"/>
          <w:rFonts w:ascii="Slabo 13px" w:hAnsi="Slabo 13px"/>
          <w:shd w:val="clear" w:color="auto" w:fill="FFFF00"/>
        </w:rPr>
        <w:drawing>
          <wp:anchor distT="0" distB="0" distL="114300" distR="114300" simplePos="0" relativeHeight="251658240" behindDoc="0" locked="0" layoutInCell="1" allowOverlap="1" wp14:anchorId="2A6E5933" wp14:editId="6BCDBBBF">
            <wp:simplePos x="0" y="0"/>
            <wp:positionH relativeFrom="margin">
              <wp:posOffset>1478701</wp:posOffset>
            </wp:positionH>
            <wp:positionV relativeFrom="paragraph">
              <wp:posOffset>86052</wp:posOffset>
            </wp:positionV>
            <wp:extent cx="3264535" cy="1118235"/>
            <wp:effectExtent l="0" t="0" r="0" b="571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33F1B" w14:textId="41F3CB68" w:rsidR="00CD6947" w:rsidRDefault="00CD694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0F1E8F20" w14:textId="6CC266D2" w:rsidR="00741D57" w:rsidRDefault="00741D5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33B66E29" w14:textId="181E607D" w:rsidR="00D156D7" w:rsidRDefault="00D156D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60685ADF" w14:textId="07A0A611" w:rsidR="00CD6947" w:rsidRDefault="00CD694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390F8243" w14:textId="23052500" w:rsidR="00CD6947" w:rsidRDefault="00CD694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1769309E" w14:textId="397AD90B" w:rsidR="00CD6947" w:rsidRDefault="00CD694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38E544F3" w14:textId="77777777" w:rsidR="00CD6947" w:rsidRPr="00F7771F" w:rsidRDefault="00CD694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22656D45" w14:textId="7BF09A5A" w:rsidR="00741D57" w:rsidRPr="00F7771F" w:rsidRDefault="00D156D7" w:rsidP="00F7771F">
      <w:pPr>
        <w:pStyle w:val="Punto1"/>
        <w:numPr>
          <w:ilvl w:val="0"/>
          <w:numId w:val="44"/>
        </w:numPr>
        <w:tabs>
          <w:tab w:val="left" w:pos="450"/>
        </w:tabs>
        <w:ind w:left="0" w:firstLine="0"/>
        <w:jc w:val="both"/>
        <w:rPr>
          <w:rFonts w:ascii="Slabo 13px" w:hAnsi="Slabo 13px"/>
          <w:lang w:val="es-ES"/>
        </w:rPr>
      </w:pPr>
      <w:r>
        <w:rPr>
          <w:rFonts w:ascii="Slabo 13px" w:hAnsi="Slabo 13px"/>
        </w:rPr>
        <w:t>F</w:t>
      </w:r>
      <w:r w:rsidR="00741D57" w:rsidRPr="00F7771F">
        <w:rPr>
          <w:rFonts w:ascii="Slabo 13px" w:hAnsi="Slabo 13px"/>
        </w:rPr>
        <w:t xml:space="preserve">ai unha nova clonación, esta vez enlazada, da máquina base e </w:t>
      </w:r>
      <w:r w:rsidR="00741D57" w:rsidRPr="00F7771F">
        <w:rPr>
          <w:rFonts w:ascii="Slabo 13px" w:hAnsi="Slabo 13px"/>
          <w:b/>
          <w:bCs/>
        </w:rPr>
        <w:t>chámaa "clon2".</w:t>
      </w:r>
      <w:r w:rsidR="00741D57" w:rsidRPr="00F7771F">
        <w:rPr>
          <w:rFonts w:ascii="Slabo 13px" w:hAnsi="Slabo 13px"/>
        </w:rPr>
        <w:t xml:space="preserve"> Compara o tamaño ocupado polos directorios onde se almacenan as máquinas "</w:t>
      </w:r>
      <w:r w:rsidR="00741D57" w:rsidRPr="00D156D7">
        <w:rPr>
          <w:rFonts w:ascii="Slabo 13px" w:hAnsi="Slabo 13px"/>
          <w:b/>
          <w:bCs/>
        </w:rPr>
        <w:t>clon1</w:t>
      </w:r>
      <w:r w:rsidR="00741D57" w:rsidRPr="00F7771F">
        <w:rPr>
          <w:rFonts w:ascii="Slabo 13px" w:hAnsi="Slabo 13px"/>
        </w:rPr>
        <w:t>" e "</w:t>
      </w:r>
      <w:r w:rsidR="00741D57" w:rsidRPr="00D156D7">
        <w:rPr>
          <w:rFonts w:ascii="Slabo 13px" w:hAnsi="Slabo 13px"/>
          <w:b/>
          <w:bCs/>
        </w:rPr>
        <w:t>clon2</w:t>
      </w:r>
      <w:r w:rsidR="00741D57" w:rsidRPr="00F7771F">
        <w:rPr>
          <w:rFonts w:ascii="Slabo 13px" w:hAnsi="Slabo 13px"/>
        </w:rPr>
        <w:t>". Asegúrate de crear "clon2" cunha nova dirección MAC.</w:t>
      </w:r>
    </w:p>
    <w:p w14:paraId="72009107" w14:textId="585E7976" w:rsidR="00741D57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  <w:r w:rsidRPr="00550EB9">
        <w:rPr>
          <w:rFonts w:ascii="Slabo 13px" w:hAnsi="Slabo 13px"/>
          <w:lang w:val="es-ES"/>
        </w:rPr>
        <w:drawing>
          <wp:anchor distT="0" distB="0" distL="114300" distR="114300" simplePos="0" relativeHeight="251659264" behindDoc="0" locked="0" layoutInCell="1" allowOverlap="1" wp14:anchorId="501B774F" wp14:editId="7AF2EB7F">
            <wp:simplePos x="0" y="0"/>
            <wp:positionH relativeFrom="margin">
              <wp:posOffset>-89757</wp:posOffset>
            </wp:positionH>
            <wp:positionV relativeFrom="paragraph">
              <wp:posOffset>127424</wp:posOffset>
            </wp:positionV>
            <wp:extent cx="6144260" cy="723900"/>
            <wp:effectExtent l="0" t="0" r="889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C7B94" w14:textId="6E24E800" w:rsidR="00D156D7" w:rsidRPr="00F7771F" w:rsidRDefault="00D156D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1AC8A8A0" w14:textId="401D9A22" w:rsidR="00741D57" w:rsidRPr="00F7771F" w:rsidRDefault="00741D57" w:rsidP="00F7771F">
      <w:pPr>
        <w:pStyle w:val="Punto1"/>
        <w:numPr>
          <w:ilvl w:val="0"/>
          <w:numId w:val="44"/>
        </w:numPr>
        <w:tabs>
          <w:tab w:val="left" w:pos="450"/>
        </w:tabs>
        <w:ind w:left="0" w:firstLine="0"/>
        <w:jc w:val="both"/>
        <w:rPr>
          <w:rFonts w:ascii="Slabo 13px" w:hAnsi="Slabo 13px"/>
          <w:lang w:val="es-ES"/>
        </w:rPr>
      </w:pPr>
      <w:r w:rsidRPr="00F7771F">
        <w:rPr>
          <w:rFonts w:ascii="Slabo 13px" w:hAnsi="Slabo 13px"/>
        </w:rPr>
        <w:t xml:space="preserve">Agrupa as tres máquinas nun grupo de máquinas chamado </w:t>
      </w:r>
      <w:r w:rsidRPr="00D156D7">
        <w:rPr>
          <w:rFonts w:ascii="Slabo 13px" w:hAnsi="Slabo 13px"/>
          <w:b/>
          <w:bCs/>
        </w:rPr>
        <w:t>SOM</w:t>
      </w:r>
      <w:r w:rsidRPr="00F7771F">
        <w:rPr>
          <w:rFonts w:ascii="Slabo 13px" w:hAnsi="Slabo 13px"/>
        </w:rPr>
        <w:t>. Ao crear un grupo créase un novo directorio co nome do grupo e móvense as máquinas virtuais a este novo directorio. Comproba que se fixo así.</w:t>
      </w:r>
      <w:r w:rsidR="00D156D7">
        <w:rPr>
          <w:rFonts w:ascii="Slabo 13px" w:hAnsi="Slabo 13px"/>
        </w:rPr>
        <w:t xml:space="preserve"> </w:t>
      </w:r>
    </w:p>
    <w:p w14:paraId="2D6F1CD6" w14:textId="02212492" w:rsidR="00741D57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  <w:r w:rsidRPr="00550EB9">
        <w:rPr>
          <w:rStyle w:val="Fuentedeprrafopredeter1"/>
          <w:rFonts w:ascii="Slabo 13px" w:hAnsi="Slabo 13px"/>
          <w:shd w:val="clear" w:color="auto" w:fill="FFFF00"/>
        </w:rPr>
        <w:drawing>
          <wp:anchor distT="0" distB="0" distL="114300" distR="114300" simplePos="0" relativeHeight="251660288" behindDoc="0" locked="0" layoutInCell="1" allowOverlap="1" wp14:anchorId="4C84AA03" wp14:editId="22A45536">
            <wp:simplePos x="0" y="0"/>
            <wp:positionH relativeFrom="margin">
              <wp:align>center</wp:align>
            </wp:positionH>
            <wp:positionV relativeFrom="paragraph">
              <wp:posOffset>79172</wp:posOffset>
            </wp:positionV>
            <wp:extent cx="3135888" cy="1878665"/>
            <wp:effectExtent l="0" t="0" r="7620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888" cy="187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83BC0" w14:textId="1565B097" w:rsidR="00D156D7" w:rsidRDefault="00D156D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79345EA1" w14:textId="691F3528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6D47244F" w14:textId="5D48D04D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4D6BFF80" w14:textId="4335B00F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7DB01220" w14:textId="66B45E4B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30924913" w14:textId="770A31F8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5D2BEFA7" w14:textId="7995BD8B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00958293" w14:textId="02BEE54C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706F484F" w14:textId="7835F0C6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4862C701" w14:textId="10793A92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15C8B847" w14:textId="77777777" w:rsidR="00550EB9" w:rsidRPr="00F7771F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1AB20933" w14:textId="3E6FD1D1" w:rsidR="00741D57" w:rsidRPr="00F7771F" w:rsidRDefault="00741D57" w:rsidP="00F7771F">
      <w:pPr>
        <w:pStyle w:val="Punto1"/>
        <w:numPr>
          <w:ilvl w:val="0"/>
          <w:numId w:val="44"/>
        </w:numPr>
        <w:tabs>
          <w:tab w:val="left" w:pos="450"/>
        </w:tabs>
        <w:ind w:left="0" w:firstLine="0"/>
        <w:jc w:val="both"/>
        <w:rPr>
          <w:rFonts w:ascii="Slabo 13px" w:hAnsi="Slabo 13px"/>
          <w:lang w:val="es-ES"/>
        </w:rPr>
      </w:pPr>
      <w:r w:rsidRPr="00F7771F">
        <w:rPr>
          <w:rFonts w:ascii="Slabo 13px" w:hAnsi="Slabo 13px"/>
        </w:rPr>
        <w:t>Cambia a memoria da máquina "</w:t>
      </w:r>
      <w:r w:rsidRPr="00D156D7">
        <w:rPr>
          <w:rFonts w:ascii="Slabo 13px" w:hAnsi="Slabo 13px"/>
          <w:b/>
          <w:bCs/>
        </w:rPr>
        <w:t>clon2</w:t>
      </w:r>
      <w:r w:rsidRPr="00F7771F">
        <w:rPr>
          <w:rFonts w:ascii="Slabo 13px" w:hAnsi="Slabo 13px"/>
        </w:rPr>
        <w:t xml:space="preserve">" a </w:t>
      </w:r>
      <w:r w:rsidR="00D156D7">
        <w:rPr>
          <w:rFonts w:ascii="Slabo 13px" w:hAnsi="Slabo 13px"/>
        </w:rPr>
        <w:t>4096</w:t>
      </w:r>
      <w:r w:rsidRPr="00F7771F">
        <w:rPr>
          <w:rFonts w:ascii="Slabo 13px" w:hAnsi="Slabo 13px"/>
        </w:rPr>
        <w:t xml:space="preserve"> MB.</w:t>
      </w:r>
    </w:p>
    <w:p w14:paraId="70A6F294" w14:textId="774FC56C" w:rsidR="00741D57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  <w:r w:rsidRPr="00550EB9">
        <w:rPr>
          <w:rStyle w:val="Fuentedeprrafopredeter1"/>
          <w:rFonts w:ascii="Slabo 13px" w:hAnsi="Slabo 13px"/>
          <w:shd w:val="clear" w:color="auto" w:fill="FFFF00"/>
        </w:rPr>
        <w:drawing>
          <wp:inline distT="0" distB="0" distL="0" distR="0" wp14:anchorId="4A55BC2A" wp14:editId="562081E1">
            <wp:extent cx="4210638" cy="5715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FEB3" w14:textId="77777777" w:rsidR="00D156D7" w:rsidRPr="00F7771F" w:rsidRDefault="00D156D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4FB4FB7F" w14:textId="62A4BCF3" w:rsidR="00741D57" w:rsidRPr="00F7771F" w:rsidRDefault="00741D57" w:rsidP="00F7771F">
      <w:pPr>
        <w:pStyle w:val="Punto1"/>
        <w:numPr>
          <w:ilvl w:val="0"/>
          <w:numId w:val="44"/>
        </w:numPr>
        <w:tabs>
          <w:tab w:val="left" w:pos="450"/>
        </w:tabs>
        <w:ind w:left="0" w:firstLine="0"/>
        <w:jc w:val="both"/>
        <w:rPr>
          <w:rFonts w:ascii="Slabo 13px" w:hAnsi="Slabo 13px"/>
          <w:lang w:val="es-ES"/>
        </w:rPr>
      </w:pPr>
      <w:r w:rsidRPr="00F7771F">
        <w:rPr>
          <w:rFonts w:ascii="Slabo 13px" w:hAnsi="Slabo 13px"/>
        </w:rPr>
        <w:lastRenderedPageBreak/>
        <w:t>Inicia unha das máquinas en Windows e logo apágaa gardando o estado no que está.</w:t>
      </w:r>
    </w:p>
    <w:p w14:paraId="273C2803" w14:textId="515E9AAB" w:rsidR="00741D57" w:rsidRPr="00F7771F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  <w:r w:rsidRPr="00550EB9">
        <w:rPr>
          <w:rStyle w:val="Fuentedeprrafopredeter1"/>
          <w:rFonts w:ascii="Slabo 13px" w:hAnsi="Slabo 13px"/>
          <w:shd w:val="clear" w:color="auto" w:fill="FFFF00"/>
        </w:rPr>
        <w:drawing>
          <wp:anchor distT="0" distB="0" distL="114300" distR="114300" simplePos="0" relativeHeight="251661312" behindDoc="0" locked="0" layoutInCell="1" allowOverlap="1" wp14:anchorId="35607567" wp14:editId="5116CEF8">
            <wp:simplePos x="0" y="0"/>
            <wp:positionH relativeFrom="column">
              <wp:posOffset>1349426</wp:posOffset>
            </wp:positionH>
            <wp:positionV relativeFrom="paragraph">
              <wp:posOffset>81607</wp:posOffset>
            </wp:positionV>
            <wp:extent cx="3079789" cy="2300453"/>
            <wp:effectExtent l="0" t="0" r="6350" b="508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89" cy="2300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7D06F" w14:textId="730EEDA3" w:rsidR="00741D57" w:rsidRDefault="00741D5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1EBF757C" w14:textId="320AE5D9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67207A77" w14:textId="3A3513A9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7DF447DC" w14:textId="1F75C094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0369B8C6" w14:textId="09E23097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456ECE39" w14:textId="2C1E94E6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21790E2F" w14:textId="6D03AF76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78CFD7CC" w14:textId="5896A358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26055916" w14:textId="58BCF0FA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075C46FB" w14:textId="7A1BB956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14A21440" w14:textId="28EFA668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0CCF9E61" w14:textId="77777777" w:rsidR="00550EB9" w:rsidRDefault="00550EB9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71C30BB3" w14:textId="06E5F149" w:rsidR="00D156D7" w:rsidRPr="00F7771F" w:rsidRDefault="00D156D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776407E4" w14:textId="558BEC25" w:rsidR="00741D57" w:rsidRPr="00F7771F" w:rsidRDefault="00741D57" w:rsidP="00F7771F">
      <w:pPr>
        <w:pStyle w:val="Punto1"/>
        <w:numPr>
          <w:ilvl w:val="0"/>
          <w:numId w:val="44"/>
        </w:numPr>
        <w:tabs>
          <w:tab w:val="left" w:pos="450"/>
        </w:tabs>
        <w:ind w:left="0" w:firstLine="0"/>
        <w:jc w:val="both"/>
        <w:rPr>
          <w:rFonts w:ascii="Slabo 13px" w:hAnsi="Slabo 13px"/>
        </w:rPr>
      </w:pPr>
      <w:r w:rsidRPr="00F7771F">
        <w:rPr>
          <w:rStyle w:val="Fuentedeprrafopredeter1"/>
          <w:rFonts w:ascii="Slabo 13px" w:hAnsi="Slabo 13px"/>
        </w:rPr>
        <w:t>Inicia a máquina "</w:t>
      </w:r>
      <w:r w:rsidRPr="00D156D7">
        <w:rPr>
          <w:rStyle w:val="Fuentedeprrafopredeter1"/>
          <w:rFonts w:ascii="Slabo 13px" w:hAnsi="Slabo 13px"/>
          <w:b/>
          <w:bCs/>
        </w:rPr>
        <w:t>clon1</w:t>
      </w:r>
      <w:r w:rsidRPr="00F7771F">
        <w:rPr>
          <w:rStyle w:val="Fuentedeprrafopredeter1"/>
          <w:rFonts w:ascii="Slabo 13px" w:hAnsi="Slabo 13px"/>
        </w:rPr>
        <w:t xml:space="preserve">" e modifica o escritorio: crea un par de carpetas e arquivos, cambia a cor de fondo e inicia un par de programas (notepad e calculadora, por exemplo). </w:t>
      </w:r>
      <w:r w:rsidRPr="00F7771F">
        <w:rPr>
          <w:rStyle w:val="Fuentedeprrafopredeter1"/>
          <w:rFonts w:ascii="Slabo 13px" w:hAnsi="Slabo 13px"/>
          <w:b/>
        </w:rPr>
        <w:t>Hai unha instantánea da máquina (sen apagala).</w:t>
      </w:r>
    </w:p>
    <w:p w14:paraId="17454CBC" w14:textId="3F6E9A5B" w:rsidR="00741D57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  <w:r w:rsidRPr="00751E23">
        <w:rPr>
          <w:rStyle w:val="Fuentedeprrafopredeter1"/>
          <w:rFonts w:ascii="Slabo 13px" w:hAnsi="Slabo 13px"/>
          <w:shd w:val="clear" w:color="auto" w:fill="FFFF00"/>
        </w:rPr>
        <w:drawing>
          <wp:anchor distT="0" distB="0" distL="114300" distR="114300" simplePos="0" relativeHeight="251662336" behindDoc="0" locked="0" layoutInCell="1" allowOverlap="1" wp14:anchorId="11245906" wp14:editId="3D0F0581">
            <wp:simplePos x="0" y="0"/>
            <wp:positionH relativeFrom="column">
              <wp:posOffset>1489671</wp:posOffset>
            </wp:positionH>
            <wp:positionV relativeFrom="paragraph">
              <wp:posOffset>74198</wp:posOffset>
            </wp:positionV>
            <wp:extent cx="3529855" cy="2590386"/>
            <wp:effectExtent l="0" t="0" r="0" b="6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855" cy="2590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22F95" w14:textId="0452FD15" w:rsidR="0010415B" w:rsidRDefault="0010415B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7EC3D296" w14:textId="3972BB08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017DE32C" w14:textId="5580CA7A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48E48CB4" w14:textId="02F6A74B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4B7C89D0" w14:textId="11259358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71ECA142" w14:textId="1DF3660D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1D9ECAFB" w14:textId="6FDDB2E2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27246EAE" w14:textId="3BB6D650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70489161" w14:textId="2AFE19AB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712B9075" w14:textId="2F51C274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6E9DAFFC" w14:textId="32753A34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5646A6D8" w14:textId="3F3818E5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727763E0" w14:textId="693F7A57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43454016" w14:textId="52B855B9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04BD69DC" w14:textId="77777777" w:rsidR="00751E23" w:rsidRPr="00F7771F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  <w:lang w:val="es-ES"/>
        </w:rPr>
      </w:pPr>
    </w:p>
    <w:p w14:paraId="589D98D8" w14:textId="5C53D724" w:rsidR="00741D57" w:rsidRPr="00F7771F" w:rsidRDefault="00751E23" w:rsidP="00F7771F">
      <w:pPr>
        <w:pStyle w:val="Punto1"/>
        <w:numPr>
          <w:ilvl w:val="0"/>
          <w:numId w:val="44"/>
        </w:numPr>
        <w:tabs>
          <w:tab w:val="left" w:pos="450"/>
        </w:tabs>
        <w:ind w:left="0" w:firstLine="0"/>
        <w:jc w:val="both"/>
        <w:rPr>
          <w:rFonts w:ascii="Slabo 13px" w:hAnsi="Slabo 13px"/>
        </w:rPr>
      </w:pPr>
      <w:r w:rsidRPr="00751E23">
        <w:rPr>
          <w:rStyle w:val="Fuentedeprrafopredeter1"/>
          <w:rFonts w:ascii="Slabo 13px" w:hAnsi="Slabo 13px"/>
          <w:shd w:val="clear" w:color="auto" w:fill="FFFF00"/>
        </w:rPr>
        <w:drawing>
          <wp:anchor distT="0" distB="0" distL="114300" distR="114300" simplePos="0" relativeHeight="251665408" behindDoc="0" locked="0" layoutInCell="1" allowOverlap="1" wp14:anchorId="7B6869D1" wp14:editId="38CD38F9">
            <wp:simplePos x="0" y="0"/>
            <wp:positionH relativeFrom="page">
              <wp:align>center</wp:align>
            </wp:positionH>
            <wp:positionV relativeFrom="paragraph">
              <wp:posOffset>574461</wp:posOffset>
            </wp:positionV>
            <wp:extent cx="6077798" cy="724001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6D7">
        <w:rPr>
          <w:rFonts w:ascii="Slabo 13px" w:hAnsi="Slabo 13px"/>
        </w:rPr>
        <w:t>Pech</w:t>
      </w:r>
      <w:r w:rsidR="00741D57" w:rsidRPr="00F7771F">
        <w:rPr>
          <w:rFonts w:ascii="Slabo 13px" w:hAnsi="Slabo 13px"/>
        </w:rPr>
        <w:t>a os programas, borra os arquivos e carpetas creados e cambia de novo o fondo de escritorio. Apaga a máquina sen gardar o estado e abre a instancia gardada. Comproba que se recuperan os arquivos e o fondo de escritorio e os programas aparecen abertos.</w:t>
      </w:r>
    </w:p>
    <w:p w14:paraId="4D397084" w14:textId="0FE19668" w:rsidR="00741D57" w:rsidRPr="00F7771F" w:rsidRDefault="00741D5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2F9E5B02" w14:textId="1E123745" w:rsidR="00741D57" w:rsidRDefault="00741D5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137BC65B" w14:textId="05A62D4B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239812FC" w14:textId="6792F68E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265AE482" w14:textId="362C01A7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13FDFB4B" w14:textId="2FE5012B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7BE01A9B" w14:textId="581178BF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73F21093" w14:textId="058C3D47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54DAF444" w14:textId="51483437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  <w:r w:rsidRPr="00751E23">
        <w:rPr>
          <w:rStyle w:val="Fuentedeprrafopredeter1"/>
          <w:rFonts w:ascii="Slabo 13px" w:hAnsi="Slabo 13px"/>
          <w:shd w:val="clear" w:color="auto" w:fill="FFFF00"/>
        </w:rPr>
        <w:drawing>
          <wp:anchor distT="0" distB="0" distL="114300" distR="114300" simplePos="0" relativeHeight="251664384" behindDoc="0" locked="0" layoutInCell="1" allowOverlap="1" wp14:anchorId="7C547D20" wp14:editId="6984F086">
            <wp:simplePos x="0" y="0"/>
            <wp:positionH relativeFrom="page">
              <wp:posOffset>2352040</wp:posOffset>
            </wp:positionH>
            <wp:positionV relativeFrom="paragraph">
              <wp:posOffset>-1341120</wp:posOffset>
            </wp:positionV>
            <wp:extent cx="2731770" cy="200469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2106A5" w14:textId="0B7751FC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6638BBC2" w14:textId="2988002F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617BC478" w14:textId="642D0EAD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2F98EFF2" w14:textId="1939DC60" w:rsidR="00751E23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69163A82" w14:textId="53B5B7BC" w:rsidR="00741D57" w:rsidRPr="00F7771F" w:rsidRDefault="00741D57" w:rsidP="00F7771F">
      <w:pPr>
        <w:pStyle w:val="Punto1"/>
        <w:numPr>
          <w:ilvl w:val="0"/>
          <w:numId w:val="44"/>
        </w:numPr>
        <w:tabs>
          <w:tab w:val="left" w:pos="450"/>
        </w:tabs>
        <w:ind w:left="0" w:firstLine="0"/>
        <w:jc w:val="both"/>
        <w:rPr>
          <w:rFonts w:ascii="Slabo 13px" w:hAnsi="Slabo 13px"/>
        </w:rPr>
      </w:pPr>
      <w:r w:rsidRPr="00F7771F">
        <w:rPr>
          <w:rFonts w:ascii="Slabo 13px" w:hAnsi="Slabo 13px"/>
        </w:rPr>
        <w:t>Elimina as máquinas "</w:t>
      </w:r>
      <w:r w:rsidRPr="0010415B">
        <w:rPr>
          <w:rFonts w:ascii="Slabo 13px" w:hAnsi="Slabo 13px"/>
          <w:b/>
          <w:bCs/>
        </w:rPr>
        <w:t>clon1</w:t>
      </w:r>
      <w:r w:rsidRPr="00F7771F">
        <w:rPr>
          <w:rFonts w:ascii="Slabo 13px" w:hAnsi="Slabo 13px"/>
        </w:rPr>
        <w:t>" e "</w:t>
      </w:r>
      <w:r w:rsidRPr="0010415B">
        <w:rPr>
          <w:rFonts w:ascii="Slabo 13px" w:hAnsi="Slabo 13px"/>
          <w:b/>
          <w:bCs/>
        </w:rPr>
        <w:t>clon2</w:t>
      </w:r>
      <w:r w:rsidRPr="00F7771F">
        <w:rPr>
          <w:rFonts w:ascii="Slabo 13px" w:hAnsi="Slabo 13px"/>
        </w:rPr>
        <w:t>". Nunha delas selecciona "</w:t>
      </w:r>
      <w:r w:rsidRPr="0010415B">
        <w:rPr>
          <w:rFonts w:ascii="Slabo 13px" w:hAnsi="Slabo 13px"/>
          <w:u w:val="single"/>
        </w:rPr>
        <w:t>borrar todos os arquivos</w:t>
      </w:r>
      <w:r w:rsidRPr="00F7771F">
        <w:rPr>
          <w:rFonts w:ascii="Slabo 13px" w:hAnsi="Slabo 13px"/>
        </w:rPr>
        <w:t>" e na outra "</w:t>
      </w:r>
      <w:r w:rsidRPr="0010415B">
        <w:rPr>
          <w:rFonts w:ascii="Slabo 13px" w:hAnsi="Slabo 13px"/>
          <w:u w:val="single"/>
        </w:rPr>
        <w:t>borrar só a máquina</w:t>
      </w:r>
      <w:r w:rsidRPr="00F7771F">
        <w:rPr>
          <w:rFonts w:ascii="Slabo 13px" w:hAnsi="Slabo 13px"/>
        </w:rPr>
        <w:t>". Comproba que aínda existe o directorio onde se almacena a máquina e podes volver abrila abrindo o arquivo ".</w:t>
      </w:r>
      <w:r w:rsidRPr="0010415B">
        <w:rPr>
          <w:rFonts w:ascii="Slabo 13px" w:hAnsi="Slabo 13px"/>
          <w:b/>
          <w:bCs/>
        </w:rPr>
        <w:t>vbox</w:t>
      </w:r>
      <w:r w:rsidRPr="00F7771F">
        <w:rPr>
          <w:rFonts w:ascii="Slabo 13px" w:hAnsi="Slabo 13px"/>
        </w:rPr>
        <w:t>". Unha vez aberta podes pechala e borrala de forma completa.</w:t>
      </w:r>
    </w:p>
    <w:p w14:paraId="7826F581" w14:textId="07A1128A" w:rsidR="00741D57" w:rsidRPr="00F7771F" w:rsidRDefault="00751E23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  <w:r w:rsidRPr="00751E23">
        <w:rPr>
          <w:rFonts w:ascii="Slabo 13px" w:hAnsi="Slabo 13px"/>
        </w:rPr>
        <w:drawing>
          <wp:anchor distT="0" distB="0" distL="114300" distR="114300" simplePos="0" relativeHeight="251666432" behindDoc="0" locked="0" layoutInCell="1" allowOverlap="1" wp14:anchorId="266FF471" wp14:editId="75882AD2">
            <wp:simplePos x="0" y="0"/>
            <wp:positionH relativeFrom="page">
              <wp:posOffset>3807226</wp:posOffset>
            </wp:positionH>
            <wp:positionV relativeFrom="paragraph">
              <wp:posOffset>151235</wp:posOffset>
            </wp:positionV>
            <wp:extent cx="3562368" cy="1901727"/>
            <wp:effectExtent l="0" t="0" r="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68" cy="1901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1E23">
        <w:rPr>
          <w:rStyle w:val="Fuentedeprrafopredeter1"/>
          <w:rFonts w:ascii="Slabo 13px" w:hAnsi="Slabo 13px"/>
          <w:shd w:val="clear" w:color="auto" w:fill="FFFF00"/>
        </w:rPr>
        <w:drawing>
          <wp:anchor distT="0" distB="0" distL="114300" distR="114300" simplePos="0" relativeHeight="251667456" behindDoc="0" locked="0" layoutInCell="1" allowOverlap="1" wp14:anchorId="44F72052" wp14:editId="0AE62C05">
            <wp:simplePos x="0" y="0"/>
            <wp:positionH relativeFrom="column">
              <wp:posOffset>-491942</wp:posOffset>
            </wp:positionH>
            <wp:positionV relativeFrom="paragraph">
              <wp:posOffset>149751</wp:posOffset>
            </wp:positionV>
            <wp:extent cx="3495675" cy="1924050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53CD2" w14:textId="320ED4A7" w:rsidR="00741D57" w:rsidRPr="00F7771F" w:rsidRDefault="00741D57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231AE795" w14:textId="0A72434A" w:rsidR="00741D57" w:rsidRPr="00F7771F" w:rsidRDefault="00741D57" w:rsidP="00F7771F">
      <w:pPr>
        <w:pStyle w:val="Punto1"/>
        <w:numPr>
          <w:ilvl w:val="0"/>
          <w:numId w:val="44"/>
        </w:numPr>
        <w:tabs>
          <w:tab w:val="left" w:pos="450"/>
        </w:tabs>
        <w:ind w:left="0" w:firstLine="0"/>
        <w:jc w:val="both"/>
        <w:rPr>
          <w:rFonts w:ascii="Slabo 13px" w:hAnsi="Slabo 13px"/>
        </w:rPr>
      </w:pPr>
      <w:r w:rsidRPr="00F7771F">
        <w:rPr>
          <w:rFonts w:ascii="Slabo 13px" w:hAnsi="Slabo 13px"/>
        </w:rPr>
        <w:t>Exporta a máquina base e gardala nun arquivo .ova.</w:t>
      </w:r>
    </w:p>
    <w:p w14:paraId="356D86A2" w14:textId="5F3FCC39" w:rsidR="00741D57" w:rsidRDefault="000A3370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  <w:r w:rsidRPr="000A3370">
        <w:rPr>
          <w:rStyle w:val="Fuentedeprrafopredeter1"/>
          <w:rFonts w:ascii="Slabo 13px" w:hAnsi="Slabo 13px"/>
          <w:shd w:val="clear" w:color="auto" w:fill="FFFF00"/>
        </w:rPr>
        <w:drawing>
          <wp:inline distT="0" distB="0" distL="0" distR="0" wp14:anchorId="672DFEF7" wp14:editId="6A9B34A7">
            <wp:extent cx="1362265" cy="19052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9394" w14:textId="384C6BAF" w:rsidR="000A3370" w:rsidRDefault="000A3370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66CBE706" w14:textId="77777777" w:rsidR="000A3370" w:rsidRPr="00F7771F" w:rsidRDefault="000A3370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</w:p>
    <w:p w14:paraId="45D2BA03" w14:textId="6A7DDF1D" w:rsidR="00741D57" w:rsidRPr="00F7771F" w:rsidRDefault="00741D57" w:rsidP="00F7771F">
      <w:pPr>
        <w:pStyle w:val="Punto1"/>
        <w:numPr>
          <w:ilvl w:val="0"/>
          <w:numId w:val="44"/>
        </w:numPr>
        <w:tabs>
          <w:tab w:val="left" w:pos="450"/>
        </w:tabs>
        <w:ind w:left="0" w:firstLine="0"/>
        <w:jc w:val="both"/>
        <w:rPr>
          <w:rFonts w:ascii="Slabo 13px" w:hAnsi="Slabo 13px"/>
        </w:rPr>
      </w:pPr>
      <w:r w:rsidRPr="00F7771F">
        <w:rPr>
          <w:rStyle w:val="Fuentedeprrafopredeter1"/>
          <w:rFonts w:ascii="Slabo 13px" w:hAnsi="Slabo 13px"/>
          <w:shd w:val="clear" w:color="auto" w:fill="auto"/>
        </w:rPr>
        <w:t xml:space="preserve"> Importa a máquina virtual que acabas de exportar. Ollo, durante a importación, marca a opción de reinicializar a dirección MAC e ponlle á nova máquina virtual o nome "Importada".</w:t>
      </w:r>
    </w:p>
    <w:p w14:paraId="4036D1AB" w14:textId="1C5228FB" w:rsidR="00741D57" w:rsidRPr="00F7771F" w:rsidRDefault="0010415B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  <w:r>
        <w:rPr>
          <w:rStyle w:val="Fuentedeprrafopredeter1"/>
          <w:rFonts w:ascii="Slabo 13px" w:hAnsi="Slabo 13px"/>
          <w:b/>
          <w:bCs/>
          <w:shd w:val="clear" w:color="auto" w:fill="auto"/>
        </w:rPr>
        <w:t>Fai</w:t>
      </w:r>
      <w:r w:rsidR="00741D57" w:rsidRPr="00F7771F">
        <w:rPr>
          <w:rStyle w:val="Fuentedeprrafopredeter1"/>
          <w:rFonts w:ascii="Slabo 13px" w:hAnsi="Slabo 13px"/>
          <w:b/>
          <w:bCs/>
          <w:shd w:val="clear" w:color="auto" w:fill="auto"/>
        </w:rPr>
        <w:t xml:space="preserve"> varias capturas:</w:t>
      </w:r>
    </w:p>
    <w:p w14:paraId="7E621517" w14:textId="56013ED6" w:rsidR="00741D57" w:rsidRPr="00F7771F" w:rsidRDefault="00741D57" w:rsidP="0010415B">
      <w:pPr>
        <w:pStyle w:val="Punto1"/>
        <w:numPr>
          <w:ilvl w:val="0"/>
          <w:numId w:val="0"/>
        </w:numPr>
        <w:tabs>
          <w:tab w:val="left" w:pos="450"/>
        </w:tabs>
        <w:ind w:left="450"/>
        <w:jc w:val="both"/>
        <w:rPr>
          <w:rFonts w:ascii="Slabo 13px" w:hAnsi="Slabo 13px"/>
        </w:rPr>
      </w:pPr>
      <w:r w:rsidRPr="00F7771F">
        <w:rPr>
          <w:rStyle w:val="Fuentedeprrafopredeter1"/>
          <w:rFonts w:ascii="Slabo 13px" w:hAnsi="Slabo 13px"/>
          <w:shd w:val="clear" w:color="auto" w:fill="auto"/>
        </w:rPr>
        <w:t>Captura 1: asistente de importación coas opcións seleccionadas.</w:t>
      </w:r>
    </w:p>
    <w:p w14:paraId="00F1BCC7" w14:textId="616AD506" w:rsidR="00741D57" w:rsidRPr="00F7771F" w:rsidRDefault="00BC0AF0" w:rsidP="0010415B">
      <w:pPr>
        <w:pStyle w:val="Punto1"/>
        <w:numPr>
          <w:ilvl w:val="0"/>
          <w:numId w:val="0"/>
        </w:numPr>
        <w:tabs>
          <w:tab w:val="left" w:pos="450"/>
        </w:tabs>
        <w:ind w:left="450"/>
        <w:jc w:val="both"/>
        <w:rPr>
          <w:rFonts w:ascii="Slabo 13px" w:hAnsi="Slabo 13px"/>
        </w:rPr>
      </w:pPr>
      <w:r w:rsidRPr="00BC0AF0">
        <w:rPr>
          <w:rStyle w:val="Fuentedeprrafopredeter1"/>
          <w:rFonts w:ascii="Slabo 13px" w:hAnsi="Slabo 13px"/>
          <w:shd w:val="clear" w:color="auto" w:fill="FFFF00"/>
        </w:rPr>
        <w:drawing>
          <wp:inline distT="0" distB="0" distL="0" distR="0" wp14:anchorId="63D61FE3" wp14:editId="0FAB3A70">
            <wp:extent cx="2934234" cy="23449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5033" cy="234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BC0A" w14:textId="6665DE03" w:rsidR="00741D57" w:rsidRPr="00F7771F" w:rsidRDefault="00741D57" w:rsidP="0010415B">
      <w:pPr>
        <w:pStyle w:val="Punto1"/>
        <w:numPr>
          <w:ilvl w:val="0"/>
          <w:numId w:val="0"/>
        </w:numPr>
        <w:tabs>
          <w:tab w:val="left" w:pos="450"/>
        </w:tabs>
        <w:ind w:left="450"/>
        <w:jc w:val="both"/>
        <w:rPr>
          <w:rFonts w:ascii="Slabo 13px" w:hAnsi="Slabo 13px"/>
        </w:rPr>
      </w:pPr>
      <w:r w:rsidRPr="00F7771F">
        <w:rPr>
          <w:rStyle w:val="Fuentedeprrafopredeter1"/>
          <w:rFonts w:ascii="Slabo 13px" w:hAnsi="Slabo 13px"/>
          <w:shd w:val="clear" w:color="auto" w:fill="auto"/>
        </w:rPr>
        <w:t>Captura 2: captura completa da vendana de virtualbox onde se vexan todas as máquinas virtuais.</w:t>
      </w:r>
    </w:p>
    <w:p w14:paraId="61262DDB" w14:textId="2A94027C" w:rsidR="00741D57" w:rsidRPr="00F7771F" w:rsidRDefault="00D329CC" w:rsidP="00F7771F">
      <w:pPr>
        <w:pStyle w:val="Punto1"/>
        <w:numPr>
          <w:ilvl w:val="0"/>
          <w:numId w:val="0"/>
        </w:numPr>
        <w:tabs>
          <w:tab w:val="left" w:pos="450"/>
        </w:tabs>
        <w:jc w:val="both"/>
        <w:rPr>
          <w:rFonts w:ascii="Slabo 13px" w:hAnsi="Slabo 13px"/>
        </w:rPr>
      </w:pPr>
      <w:r>
        <w:rPr>
          <w:rFonts w:ascii="Slabo 13px" w:hAnsi="Slabo 13px"/>
        </w:rPr>
        <w:t xml:space="preserve"> </w:t>
      </w:r>
    </w:p>
    <w:p w14:paraId="764EA3AB" w14:textId="5A7B4030" w:rsidR="00500C68" w:rsidRPr="00F7771F" w:rsidRDefault="00B66255" w:rsidP="00F7771F">
      <w:pPr>
        <w:jc w:val="both"/>
        <w:rPr>
          <w:rFonts w:ascii="Slabo 13px" w:hAnsi="Slabo 13px"/>
        </w:rPr>
      </w:pPr>
      <w:r w:rsidRPr="00B66255">
        <w:rPr>
          <w:rFonts w:ascii="Slabo 13px" w:hAnsi="Slabo 13px"/>
        </w:rPr>
        <w:drawing>
          <wp:anchor distT="0" distB="0" distL="114300" distR="114300" simplePos="0" relativeHeight="251668480" behindDoc="0" locked="0" layoutInCell="1" allowOverlap="1" wp14:anchorId="4AE6690C" wp14:editId="43FE6E8E">
            <wp:simplePos x="0" y="0"/>
            <wp:positionH relativeFrom="column">
              <wp:posOffset>1079823</wp:posOffset>
            </wp:positionH>
            <wp:positionV relativeFrom="paragraph">
              <wp:posOffset>57255</wp:posOffset>
            </wp:positionV>
            <wp:extent cx="3680919" cy="1879288"/>
            <wp:effectExtent l="0" t="0" r="0" b="698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919" cy="1879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C68" w:rsidRPr="00F7771F">
        <w:rPr>
          <w:rFonts w:ascii="Slabo 13px" w:hAnsi="Slabo 13px"/>
        </w:rPr>
        <w:t xml:space="preserve"> </w:t>
      </w:r>
    </w:p>
    <w:sectPr w:rsidR="00500C68" w:rsidRPr="00F7771F" w:rsidSect="00FB591A">
      <w:headerReference w:type="default" r:id="rId21"/>
      <w:footerReference w:type="default" r:id="rId22"/>
      <w:pgSz w:w="11906" w:h="16838"/>
      <w:pgMar w:top="993" w:right="707" w:bottom="1417" w:left="1276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A7020" w14:textId="77777777" w:rsidR="000E414B" w:rsidRPr="00665549" w:rsidRDefault="000E414B" w:rsidP="00454335">
      <w:pPr>
        <w:spacing w:after="0" w:line="240" w:lineRule="auto"/>
      </w:pPr>
      <w:r w:rsidRPr="00665549">
        <w:separator/>
      </w:r>
    </w:p>
  </w:endnote>
  <w:endnote w:type="continuationSeparator" w:id="0">
    <w:p w14:paraId="419151EF" w14:textId="77777777" w:rsidR="000E414B" w:rsidRPr="00665549" w:rsidRDefault="000E414B" w:rsidP="00454335">
      <w:pPr>
        <w:spacing w:after="0" w:line="240" w:lineRule="auto"/>
      </w:pPr>
      <w:r w:rsidRPr="0066554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labo 13px">
    <w:altName w:val="Cambria"/>
    <w:charset w:val="00"/>
    <w:family w:val="roman"/>
    <w:pitch w:val="variable"/>
    <w:sig w:usb0="A000006F" w:usb1="4000004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1968741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id w:val="-1769616900"/>
          <w:docPartObj>
            <w:docPartGallery w:val="Page Numbers (Top of Page)"/>
            <w:docPartUnique/>
          </w:docPartObj>
        </w:sdtPr>
        <w:sdtEndPr>
          <w:rPr>
            <w:sz w:val="20"/>
            <w:szCs w:val="20"/>
          </w:rPr>
        </w:sdtEndPr>
        <w:sdtContent>
          <w:p w14:paraId="23DBEE27" w14:textId="77777777" w:rsidR="00514BB4" w:rsidRPr="00665549" w:rsidRDefault="00514BB4">
            <w:pPr>
              <w:pStyle w:val="Piedepgina"/>
              <w:jc w:val="right"/>
              <w:rPr>
                <w:sz w:val="20"/>
                <w:szCs w:val="20"/>
              </w:rPr>
            </w:pPr>
            <w:r w:rsidRPr="00665549">
              <w:rPr>
                <w:b/>
                <w:bCs/>
              </w:rPr>
              <w:fldChar w:fldCharType="begin"/>
            </w:r>
            <w:r w:rsidRPr="00665549">
              <w:rPr>
                <w:b/>
                <w:bCs/>
                <w:sz w:val="20"/>
                <w:szCs w:val="20"/>
              </w:rPr>
              <w:instrText>PAGE</w:instrText>
            </w:r>
            <w:r w:rsidRPr="00665549">
              <w:rPr>
                <w:b/>
                <w:bCs/>
              </w:rPr>
              <w:fldChar w:fldCharType="separate"/>
            </w:r>
            <w:r w:rsidRPr="00665549">
              <w:rPr>
                <w:b/>
                <w:bCs/>
                <w:sz w:val="20"/>
                <w:szCs w:val="20"/>
              </w:rPr>
              <w:t>2</w:t>
            </w:r>
            <w:r w:rsidRPr="00665549">
              <w:rPr>
                <w:b/>
                <w:bCs/>
              </w:rPr>
              <w:fldChar w:fldCharType="end"/>
            </w:r>
            <w:r w:rsidRPr="00665549">
              <w:rPr>
                <w:sz w:val="20"/>
                <w:szCs w:val="20"/>
              </w:rPr>
              <w:t xml:space="preserve"> de </w:t>
            </w:r>
            <w:r w:rsidRPr="00665549">
              <w:rPr>
                <w:b/>
                <w:bCs/>
              </w:rPr>
              <w:fldChar w:fldCharType="begin"/>
            </w:r>
            <w:r w:rsidRPr="00665549">
              <w:rPr>
                <w:b/>
                <w:bCs/>
                <w:sz w:val="20"/>
                <w:szCs w:val="20"/>
              </w:rPr>
              <w:instrText>NUMPAGES</w:instrText>
            </w:r>
            <w:r w:rsidRPr="00665549">
              <w:rPr>
                <w:b/>
                <w:bCs/>
              </w:rPr>
              <w:fldChar w:fldCharType="separate"/>
            </w:r>
            <w:r w:rsidRPr="00665549">
              <w:rPr>
                <w:b/>
                <w:bCs/>
                <w:sz w:val="20"/>
                <w:szCs w:val="20"/>
              </w:rPr>
              <w:t>2</w:t>
            </w:r>
            <w:r w:rsidRPr="00665549">
              <w:rPr>
                <w:b/>
                <w:bCs/>
              </w:rPr>
              <w:fldChar w:fldCharType="end"/>
            </w:r>
          </w:p>
        </w:sdtContent>
      </w:sdt>
    </w:sdtContent>
  </w:sdt>
  <w:p w14:paraId="474C1A72" w14:textId="77777777" w:rsidR="00514BB4" w:rsidRPr="00665549" w:rsidRDefault="00514BB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FFAAA" w14:textId="77777777" w:rsidR="000E414B" w:rsidRPr="00665549" w:rsidRDefault="000E414B" w:rsidP="00454335">
      <w:pPr>
        <w:spacing w:after="0" w:line="240" w:lineRule="auto"/>
      </w:pPr>
      <w:r w:rsidRPr="00665549">
        <w:separator/>
      </w:r>
    </w:p>
  </w:footnote>
  <w:footnote w:type="continuationSeparator" w:id="0">
    <w:p w14:paraId="3BAB78BC" w14:textId="77777777" w:rsidR="000E414B" w:rsidRPr="00665549" w:rsidRDefault="000E414B" w:rsidP="00454335">
      <w:pPr>
        <w:spacing w:after="0" w:line="240" w:lineRule="auto"/>
      </w:pPr>
      <w:r w:rsidRPr="0066554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903" w:type="dxa"/>
      <w:tblInd w:w="-1276" w:type="dxa"/>
      <w:tblLook w:val="04A0" w:firstRow="1" w:lastRow="0" w:firstColumn="1" w:lastColumn="0" w:noHBand="0" w:noVBand="1"/>
    </w:tblPr>
    <w:tblGrid>
      <w:gridCol w:w="11903"/>
    </w:tblGrid>
    <w:tr w:rsidR="00454335" w:rsidRPr="00665549" w14:paraId="68E8D519" w14:textId="77777777" w:rsidTr="0017005A">
      <w:trPr>
        <w:trHeight w:val="983"/>
      </w:trPr>
      <w:tc>
        <w:tcPr>
          <w:tcW w:w="11903" w:type="dxa"/>
          <w:shd w:val="clear" w:color="auto" w:fill="ED7D31" w:themeFill="accent2"/>
          <w:tcMar>
            <w:left w:w="567" w:type="dxa"/>
          </w:tcMar>
          <w:vAlign w:val="center"/>
        </w:tcPr>
        <w:p w14:paraId="779D4EE6" w14:textId="2A53DFAA" w:rsidR="00454335" w:rsidRPr="00A821F7" w:rsidRDefault="00741D57" w:rsidP="00454335">
          <w:pPr>
            <w:pStyle w:val="Encabezado"/>
            <w:ind w:right="-991"/>
            <w:rPr>
              <w:color w:val="FFFFFF" w:themeColor="background1"/>
              <w:sz w:val="48"/>
              <w:szCs w:val="48"/>
            </w:rPr>
          </w:pPr>
          <w:r>
            <w:rPr>
              <w:color w:val="FFFFFF" w:themeColor="background1"/>
              <w:sz w:val="48"/>
              <w:szCs w:val="48"/>
            </w:rPr>
            <w:t>1- Tarefa - Operacións coa máquina virtual</w:t>
          </w:r>
        </w:p>
      </w:tc>
    </w:tr>
  </w:tbl>
  <w:p w14:paraId="4744108D" w14:textId="77777777" w:rsidR="00454335" w:rsidRPr="00665549" w:rsidRDefault="00454335" w:rsidP="00454335">
    <w:pPr>
      <w:pStyle w:val="Encabezado"/>
      <w:tabs>
        <w:tab w:val="clear" w:pos="4252"/>
        <w:tab w:val="clear" w:pos="8504"/>
        <w:tab w:val="left" w:pos="1848"/>
      </w:tabs>
      <w:ind w:left="-1276" w:right="-99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5208A"/>
    <w:multiLevelType w:val="multilevel"/>
    <w:tmpl w:val="BD84F16C"/>
    <w:name w:val="num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FFC000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2">
      <w:start w:val="1"/>
      <w:numFmt w:val="decimal"/>
      <w:pStyle w:val="n3"/>
      <w:lvlText w:val="%1.%2.%3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3">
      <w:start w:val="1"/>
      <w:numFmt w:val="decimal"/>
      <w:pStyle w:val="n4"/>
      <w:lvlText w:val="%1.%2.%3.%4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4">
      <w:start w:val="1"/>
      <w:numFmt w:val="decimal"/>
      <w:lvlText w:val="%1.%2.%3.%4.%5"/>
      <w:lvlJc w:val="left"/>
      <w:pPr>
        <w:tabs>
          <w:tab w:val="num" w:pos="2005"/>
        </w:tabs>
        <w:ind w:left="2005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213"/>
        </w:tabs>
        <w:ind w:left="-22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73"/>
        </w:tabs>
        <w:ind w:left="3013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33"/>
        </w:tabs>
        <w:ind w:left="3517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53"/>
        </w:tabs>
        <w:ind w:left="4093" w:hanging="1440"/>
      </w:pPr>
      <w:rPr>
        <w:rFonts w:cs="Times New Roman" w:hint="default"/>
      </w:rPr>
    </w:lvl>
  </w:abstractNum>
  <w:abstractNum w:abstractNumId="1" w15:restartNumberingAfterBreak="0">
    <w:nsid w:val="0B020F51"/>
    <w:multiLevelType w:val="hybridMultilevel"/>
    <w:tmpl w:val="64CEA362"/>
    <w:lvl w:ilvl="0" w:tplc="DA360CCC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366FF"/>
      </w:rPr>
    </w:lvl>
    <w:lvl w:ilvl="1" w:tplc="04560019" w:tentative="1">
      <w:start w:val="1"/>
      <w:numFmt w:val="lowerLetter"/>
      <w:lvlText w:val="%2."/>
      <w:lvlJc w:val="left"/>
      <w:pPr>
        <w:ind w:left="1440" w:hanging="360"/>
      </w:pPr>
    </w:lvl>
    <w:lvl w:ilvl="2" w:tplc="0456001B" w:tentative="1">
      <w:start w:val="1"/>
      <w:numFmt w:val="lowerRoman"/>
      <w:lvlText w:val="%3."/>
      <w:lvlJc w:val="right"/>
      <w:pPr>
        <w:ind w:left="2160" w:hanging="180"/>
      </w:pPr>
    </w:lvl>
    <w:lvl w:ilvl="3" w:tplc="0456000F" w:tentative="1">
      <w:start w:val="1"/>
      <w:numFmt w:val="decimal"/>
      <w:lvlText w:val="%4."/>
      <w:lvlJc w:val="left"/>
      <w:pPr>
        <w:ind w:left="2880" w:hanging="360"/>
      </w:pPr>
    </w:lvl>
    <w:lvl w:ilvl="4" w:tplc="04560019" w:tentative="1">
      <w:start w:val="1"/>
      <w:numFmt w:val="lowerLetter"/>
      <w:lvlText w:val="%5."/>
      <w:lvlJc w:val="left"/>
      <w:pPr>
        <w:ind w:left="3600" w:hanging="360"/>
      </w:pPr>
    </w:lvl>
    <w:lvl w:ilvl="5" w:tplc="0456001B" w:tentative="1">
      <w:start w:val="1"/>
      <w:numFmt w:val="lowerRoman"/>
      <w:lvlText w:val="%6."/>
      <w:lvlJc w:val="right"/>
      <w:pPr>
        <w:ind w:left="4320" w:hanging="180"/>
      </w:pPr>
    </w:lvl>
    <w:lvl w:ilvl="6" w:tplc="0456000F" w:tentative="1">
      <w:start w:val="1"/>
      <w:numFmt w:val="decimal"/>
      <w:lvlText w:val="%7."/>
      <w:lvlJc w:val="left"/>
      <w:pPr>
        <w:ind w:left="5040" w:hanging="360"/>
      </w:pPr>
    </w:lvl>
    <w:lvl w:ilvl="7" w:tplc="04560019" w:tentative="1">
      <w:start w:val="1"/>
      <w:numFmt w:val="lowerLetter"/>
      <w:lvlText w:val="%8."/>
      <w:lvlJc w:val="left"/>
      <w:pPr>
        <w:ind w:left="5760" w:hanging="360"/>
      </w:pPr>
    </w:lvl>
    <w:lvl w:ilvl="8" w:tplc="045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E0593"/>
    <w:multiLevelType w:val="multilevel"/>
    <w:tmpl w:val="03DA0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A6A86"/>
    <w:multiLevelType w:val="hybridMultilevel"/>
    <w:tmpl w:val="B2A4BF4A"/>
    <w:lvl w:ilvl="0" w:tplc="3A4E0B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560019" w:tentative="1">
      <w:start w:val="1"/>
      <w:numFmt w:val="lowerLetter"/>
      <w:lvlText w:val="%2."/>
      <w:lvlJc w:val="left"/>
      <w:pPr>
        <w:ind w:left="1440" w:hanging="360"/>
      </w:pPr>
    </w:lvl>
    <w:lvl w:ilvl="2" w:tplc="0456001B" w:tentative="1">
      <w:start w:val="1"/>
      <w:numFmt w:val="lowerRoman"/>
      <w:lvlText w:val="%3."/>
      <w:lvlJc w:val="right"/>
      <w:pPr>
        <w:ind w:left="2160" w:hanging="180"/>
      </w:pPr>
    </w:lvl>
    <w:lvl w:ilvl="3" w:tplc="0456000F" w:tentative="1">
      <w:start w:val="1"/>
      <w:numFmt w:val="decimal"/>
      <w:lvlText w:val="%4."/>
      <w:lvlJc w:val="left"/>
      <w:pPr>
        <w:ind w:left="2880" w:hanging="360"/>
      </w:pPr>
    </w:lvl>
    <w:lvl w:ilvl="4" w:tplc="04560019" w:tentative="1">
      <w:start w:val="1"/>
      <w:numFmt w:val="lowerLetter"/>
      <w:lvlText w:val="%5."/>
      <w:lvlJc w:val="left"/>
      <w:pPr>
        <w:ind w:left="3600" w:hanging="360"/>
      </w:pPr>
    </w:lvl>
    <w:lvl w:ilvl="5" w:tplc="0456001B" w:tentative="1">
      <w:start w:val="1"/>
      <w:numFmt w:val="lowerRoman"/>
      <w:lvlText w:val="%6."/>
      <w:lvlJc w:val="right"/>
      <w:pPr>
        <w:ind w:left="4320" w:hanging="180"/>
      </w:pPr>
    </w:lvl>
    <w:lvl w:ilvl="6" w:tplc="0456000F" w:tentative="1">
      <w:start w:val="1"/>
      <w:numFmt w:val="decimal"/>
      <w:lvlText w:val="%7."/>
      <w:lvlJc w:val="left"/>
      <w:pPr>
        <w:ind w:left="5040" w:hanging="360"/>
      </w:pPr>
    </w:lvl>
    <w:lvl w:ilvl="7" w:tplc="04560019" w:tentative="1">
      <w:start w:val="1"/>
      <w:numFmt w:val="lowerLetter"/>
      <w:lvlText w:val="%8."/>
      <w:lvlJc w:val="left"/>
      <w:pPr>
        <w:ind w:left="5760" w:hanging="360"/>
      </w:pPr>
    </w:lvl>
    <w:lvl w:ilvl="8" w:tplc="045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86386"/>
    <w:multiLevelType w:val="hybridMultilevel"/>
    <w:tmpl w:val="64CEA36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3366F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146CCD"/>
    <w:multiLevelType w:val="hybridMultilevel"/>
    <w:tmpl w:val="E85E1186"/>
    <w:lvl w:ilvl="0" w:tplc="F2D447DA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C14F7B"/>
    <w:multiLevelType w:val="hybridMultilevel"/>
    <w:tmpl w:val="D7625054"/>
    <w:lvl w:ilvl="0" w:tplc="0D18C578">
      <w:start w:val="1"/>
      <w:numFmt w:val="bullet"/>
      <w:lvlText w:val="●"/>
      <w:lvlJc w:val="left"/>
      <w:pPr>
        <w:ind w:left="514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AA0CD2">
      <w:start w:val="1"/>
      <w:numFmt w:val="bullet"/>
      <w:lvlText w:val="o"/>
      <w:lvlJc w:val="left"/>
      <w:pPr>
        <w:ind w:left="1088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BA5008">
      <w:start w:val="1"/>
      <w:numFmt w:val="bullet"/>
      <w:lvlText w:val="▪"/>
      <w:lvlJc w:val="left"/>
      <w:pPr>
        <w:ind w:left="1808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9A7F02">
      <w:start w:val="1"/>
      <w:numFmt w:val="bullet"/>
      <w:lvlText w:val="•"/>
      <w:lvlJc w:val="left"/>
      <w:pPr>
        <w:ind w:left="2528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40FBE4">
      <w:start w:val="1"/>
      <w:numFmt w:val="bullet"/>
      <w:lvlText w:val="o"/>
      <w:lvlJc w:val="left"/>
      <w:pPr>
        <w:ind w:left="3248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1E5E3C">
      <w:start w:val="1"/>
      <w:numFmt w:val="bullet"/>
      <w:lvlText w:val="▪"/>
      <w:lvlJc w:val="left"/>
      <w:pPr>
        <w:ind w:left="3968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DEEB8A">
      <w:start w:val="1"/>
      <w:numFmt w:val="bullet"/>
      <w:lvlText w:val="•"/>
      <w:lvlJc w:val="left"/>
      <w:pPr>
        <w:ind w:left="4688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226B58">
      <w:start w:val="1"/>
      <w:numFmt w:val="bullet"/>
      <w:lvlText w:val="o"/>
      <w:lvlJc w:val="left"/>
      <w:pPr>
        <w:ind w:left="5408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926AFA">
      <w:start w:val="1"/>
      <w:numFmt w:val="bullet"/>
      <w:lvlText w:val="▪"/>
      <w:lvlJc w:val="left"/>
      <w:pPr>
        <w:ind w:left="6128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59203BB"/>
    <w:multiLevelType w:val="multilevel"/>
    <w:tmpl w:val="7BDE5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551CDA"/>
    <w:multiLevelType w:val="hybridMultilevel"/>
    <w:tmpl w:val="05B0AC5A"/>
    <w:lvl w:ilvl="0" w:tplc="7690E3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aps w:val="0"/>
        <w:strike w:val="0"/>
        <w:dstrike w:val="0"/>
        <w:vanish w:val="0"/>
        <w:color w:val="ED7D31" w:themeColor="accent2"/>
        <w:sz w:val="24"/>
        <w:vertAlign w:val="baseline"/>
      </w:rPr>
    </w:lvl>
    <w:lvl w:ilvl="1" w:tplc="045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5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5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5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03027"/>
    <w:multiLevelType w:val="hybridMultilevel"/>
    <w:tmpl w:val="2CDAF4BA"/>
    <w:lvl w:ilvl="0" w:tplc="0456000F">
      <w:start w:val="1"/>
      <w:numFmt w:val="decimal"/>
      <w:lvlText w:val="%1."/>
      <w:lvlJc w:val="left"/>
      <w:pPr>
        <w:ind w:left="720" w:hanging="360"/>
      </w:pPr>
    </w:lvl>
    <w:lvl w:ilvl="1" w:tplc="04560019" w:tentative="1">
      <w:start w:val="1"/>
      <w:numFmt w:val="lowerLetter"/>
      <w:lvlText w:val="%2."/>
      <w:lvlJc w:val="left"/>
      <w:pPr>
        <w:ind w:left="1440" w:hanging="360"/>
      </w:pPr>
    </w:lvl>
    <w:lvl w:ilvl="2" w:tplc="0456001B" w:tentative="1">
      <w:start w:val="1"/>
      <w:numFmt w:val="lowerRoman"/>
      <w:lvlText w:val="%3."/>
      <w:lvlJc w:val="right"/>
      <w:pPr>
        <w:ind w:left="2160" w:hanging="180"/>
      </w:pPr>
    </w:lvl>
    <w:lvl w:ilvl="3" w:tplc="0456000F" w:tentative="1">
      <w:start w:val="1"/>
      <w:numFmt w:val="decimal"/>
      <w:lvlText w:val="%4."/>
      <w:lvlJc w:val="left"/>
      <w:pPr>
        <w:ind w:left="2880" w:hanging="360"/>
      </w:pPr>
    </w:lvl>
    <w:lvl w:ilvl="4" w:tplc="04560019" w:tentative="1">
      <w:start w:val="1"/>
      <w:numFmt w:val="lowerLetter"/>
      <w:lvlText w:val="%5."/>
      <w:lvlJc w:val="left"/>
      <w:pPr>
        <w:ind w:left="3600" w:hanging="360"/>
      </w:pPr>
    </w:lvl>
    <w:lvl w:ilvl="5" w:tplc="0456001B" w:tentative="1">
      <w:start w:val="1"/>
      <w:numFmt w:val="lowerRoman"/>
      <w:lvlText w:val="%6."/>
      <w:lvlJc w:val="right"/>
      <w:pPr>
        <w:ind w:left="4320" w:hanging="180"/>
      </w:pPr>
    </w:lvl>
    <w:lvl w:ilvl="6" w:tplc="0456000F" w:tentative="1">
      <w:start w:val="1"/>
      <w:numFmt w:val="decimal"/>
      <w:lvlText w:val="%7."/>
      <w:lvlJc w:val="left"/>
      <w:pPr>
        <w:ind w:left="5040" w:hanging="360"/>
      </w:pPr>
    </w:lvl>
    <w:lvl w:ilvl="7" w:tplc="04560019" w:tentative="1">
      <w:start w:val="1"/>
      <w:numFmt w:val="lowerLetter"/>
      <w:lvlText w:val="%8."/>
      <w:lvlJc w:val="left"/>
      <w:pPr>
        <w:ind w:left="5760" w:hanging="360"/>
      </w:pPr>
    </w:lvl>
    <w:lvl w:ilvl="8" w:tplc="045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6615AC"/>
    <w:multiLevelType w:val="hybridMultilevel"/>
    <w:tmpl w:val="FCA880EA"/>
    <w:lvl w:ilvl="0" w:tplc="858CD3AE">
      <w:start w:val="1"/>
      <w:numFmt w:val="bullet"/>
      <w:pStyle w:val="p1"/>
      <w:lvlText w:val=""/>
      <w:lvlJc w:val="left"/>
      <w:pPr>
        <w:ind w:left="1289" w:hanging="360"/>
      </w:pPr>
      <w:rPr>
        <w:rFonts w:ascii="Wingdings" w:hAnsi="Wingdings" w:hint="default"/>
        <w:caps w:val="0"/>
        <w:strike w:val="0"/>
        <w:dstrike w:val="0"/>
        <w:vanish w:val="0"/>
        <w:color w:val="FFC000"/>
        <w:sz w:val="24"/>
        <w:vertAlign w:val="baseline"/>
      </w:rPr>
    </w:lvl>
    <w:lvl w:ilvl="1" w:tplc="FFFFFFFF">
      <w:start w:val="1"/>
      <w:numFmt w:val="bullet"/>
      <w:lvlText w:val="o"/>
      <w:lvlJc w:val="left"/>
      <w:pPr>
        <w:tabs>
          <w:tab w:val="num" w:pos="1462"/>
        </w:tabs>
        <w:ind w:left="1462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82"/>
        </w:tabs>
        <w:ind w:left="2182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902"/>
        </w:tabs>
        <w:ind w:left="2902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22"/>
        </w:tabs>
        <w:ind w:left="3622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42"/>
        </w:tabs>
        <w:ind w:left="434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62"/>
        </w:tabs>
        <w:ind w:left="506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82"/>
        </w:tabs>
        <w:ind w:left="5782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502"/>
        </w:tabs>
        <w:ind w:left="6502" w:hanging="360"/>
      </w:pPr>
      <w:rPr>
        <w:rFonts w:ascii="Wingdings" w:hAnsi="Wingdings" w:hint="default"/>
      </w:rPr>
    </w:lvl>
  </w:abstractNum>
  <w:abstractNum w:abstractNumId="11" w15:restartNumberingAfterBreak="0">
    <w:nsid w:val="45AA5BF1"/>
    <w:multiLevelType w:val="multilevel"/>
    <w:tmpl w:val="E83CD4EE"/>
    <w:styleLink w:val="Estilo2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701E51"/>
    <w:multiLevelType w:val="hybridMultilevel"/>
    <w:tmpl w:val="BD888CF8"/>
    <w:lvl w:ilvl="0" w:tplc="0456000F">
      <w:start w:val="1"/>
      <w:numFmt w:val="decimal"/>
      <w:lvlText w:val="%1."/>
      <w:lvlJc w:val="left"/>
      <w:pPr>
        <w:ind w:left="720" w:hanging="360"/>
      </w:pPr>
    </w:lvl>
    <w:lvl w:ilvl="1" w:tplc="04560019" w:tentative="1">
      <w:start w:val="1"/>
      <w:numFmt w:val="lowerLetter"/>
      <w:lvlText w:val="%2."/>
      <w:lvlJc w:val="left"/>
      <w:pPr>
        <w:ind w:left="1440" w:hanging="360"/>
      </w:pPr>
    </w:lvl>
    <w:lvl w:ilvl="2" w:tplc="0456001B" w:tentative="1">
      <w:start w:val="1"/>
      <w:numFmt w:val="lowerRoman"/>
      <w:lvlText w:val="%3."/>
      <w:lvlJc w:val="right"/>
      <w:pPr>
        <w:ind w:left="2160" w:hanging="180"/>
      </w:pPr>
    </w:lvl>
    <w:lvl w:ilvl="3" w:tplc="0456000F" w:tentative="1">
      <w:start w:val="1"/>
      <w:numFmt w:val="decimal"/>
      <w:lvlText w:val="%4."/>
      <w:lvlJc w:val="left"/>
      <w:pPr>
        <w:ind w:left="2880" w:hanging="360"/>
      </w:pPr>
    </w:lvl>
    <w:lvl w:ilvl="4" w:tplc="04560019" w:tentative="1">
      <w:start w:val="1"/>
      <w:numFmt w:val="lowerLetter"/>
      <w:lvlText w:val="%5."/>
      <w:lvlJc w:val="left"/>
      <w:pPr>
        <w:ind w:left="3600" w:hanging="360"/>
      </w:pPr>
    </w:lvl>
    <w:lvl w:ilvl="5" w:tplc="0456001B" w:tentative="1">
      <w:start w:val="1"/>
      <w:numFmt w:val="lowerRoman"/>
      <w:lvlText w:val="%6."/>
      <w:lvlJc w:val="right"/>
      <w:pPr>
        <w:ind w:left="4320" w:hanging="180"/>
      </w:pPr>
    </w:lvl>
    <w:lvl w:ilvl="6" w:tplc="0456000F" w:tentative="1">
      <w:start w:val="1"/>
      <w:numFmt w:val="decimal"/>
      <w:lvlText w:val="%7."/>
      <w:lvlJc w:val="left"/>
      <w:pPr>
        <w:ind w:left="5040" w:hanging="360"/>
      </w:pPr>
    </w:lvl>
    <w:lvl w:ilvl="7" w:tplc="04560019" w:tentative="1">
      <w:start w:val="1"/>
      <w:numFmt w:val="lowerLetter"/>
      <w:lvlText w:val="%8."/>
      <w:lvlJc w:val="left"/>
      <w:pPr>
        <w:ind w:left="5760" w:hanging="360"/>
      </w:pPr>
    </w:lvl>
    <w:lvl w:ilvl="8" w:tplc="045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3A5D4D"/>
    <w:multiLevelType w:val="hybridMultilevel"/>
    <w:tmpl w:val="E83CD4EE"/>
    <w:lvl w:ilvl="0" w:tplc="153AA0D0">
      <w:start w:val="1"/>
      <w:numFmt w:val="lowerLetter"/>
      <w:pStyle w:val="n2"/>
      <w:lvlText w:val="%1.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024037"/>
    <w:multiLevelType w:val="hybridMultilevel"/>
    <w:tmpl w:val="9FA4F2FC"/>
    <w:lvl w:ilvl="0" w:tplc="69FC4964">
      <w:start w:val="1"/>
      <w:numFmt w:val="bullet"/>
      <w:lvlText w:val="●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0968EEC">
      <w:start w:val="1"/>
      <w:numFmt w:val="bullet"/>
      <w:lvlText w:val="o"/>
      <w:lvlJc w:val="left"/>
      <w:pPr>
        <w:ind w:left="1287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EEDDC8">
      <w:start w:val="1"/>
      <w:numFmt w:val="bullet"/>
      <w:lvlText w:val="▪"/>
      <w:lvlJc w:val="left"/>
      <w:pPr>
        <w:ind w:left="2007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7CF7B0">
      <w:start w:val="1"/>
      <w:numFmt w:val="bullet"/>
      <w:lvlText w:val="•"/>
      <w:lvlJc w:val="left"/>
      <w:pPr>
        <w:ind w:left="2727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9ACF38">
      <w:start w:val="1"/>
      <w:numFmt w:val="bullet"/>
      <w:lvlText w:val="o"/>
      <w:lvlJc w:val="left"/>
      <w:pPr>
        <w:ind w:left="3447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2E6471E">
      <w:start w:val="1"/>
      <w:numFmt w:val="bullet"/>
      <w:lvlText w:val="▪"/>
      <w:lvlJc w:val="left"/>
      <w:pPr>
        <w:ind w:left="4167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6604622">
      <w:start w:val="1"/>
      <w:numFmt w:val="bullet"/>
      <w:lvlText w:val="•"/>
      <w:lvlJc w:val="left"/>
      <w:pPr>
        <w:ind w:left="4887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B451EC">
      <w:start w:val="1"/>
      <w:numFmt w:val="bullet"/>
      <w:lvlText w:val="o"/>
      <w:lvlJc w:val="left"/>
      <w:pPr>
        <w:ind w:left="5607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1AB12E">
      <w:start w:val="1"/>
      <w:numFmt w:val="bullet"/>
      <w:lvlText w:val="▪"/>
      <w:lvlJc w:val="left"/>
      <w:pPr>
        <w:ind w:left="6327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F2032EC"/>
    <w:multiLevelType w:val="multilevel"/>
    <w:tmpl w:val="E83CD4EE"/>
    <w:numStyleLink w:val="Estilo2"/>
  </w:abstractNum>
  <w:abstractNum w:abstractNumId="16" w15:restartNumberingAfterBreak="0">
    <w:nsid w:val="4FB22222"/>
    <w:multiLevelType w:val="hybridMultilevel"/>
    <w:tmpl w:val="66FAFB40"/>
    <w:lvl w:ilvl="0" w:tplc="5E32236C">
      <w:start w:val="1"/>
      <w:numFmt w:val="bullet"/>
      <w:pStyle w:val="p2"/>
      <w:lvlText w:val="–"/>
      <w:lvlJc w:val="left"/>
      <w:pPr>
        <w:tabs>
          <w:tab w:val="num" w:pos="1475"/>
        </w:tabs>
        <w:ind w:left="1475" w:hanging="284"/>
      </w:pPr>
      <w:rPr>
        <w:rFonts w:ascii="Times New Roman" w:hAnsi="Times New Roman" w:hint="default"/>
        <w:color w:val="auto"/>
        <w:sz w:val="24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441D08"/>
    <w:multiLevelType w:val="hybridMultilevel"/>
    <w:tmpl w:val="12221D5C"/>
    <w:lvl w:ilvl="0" w:tplc="F01C01C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560019" w:tentative="1">
      <w:start w:val="1"/>
      <w:numFmt w:val="lowerLetter"/>
      <w:lvlText w:val="%2."/>
      <w:lvlJc w:val="left"/>
      <w:pPr>
        <w:ind w:left="1440" w:hanging="360"/>
      </w:pPr>
    </w:lvl>
    <w:lvl w:ilvl="2" w:tplc="0456001B" w:tentative="1">
      <w:start w:val="1"/>
      <w:numFmt w:val="lowerRoman"/>
      <w:lvlText w:val="%3."/>
      <w:lvlJc w:val="right"/>
      <w:pPr>
        <w:ind w:left="2160" w:hanging="180"/>
      </w:pPr>
    </w:lvl>
    <w:lvl w:ilvl="3" w:tplc="0456000F" w:tentative="1">
      <w:start w:val="1"/>
      <w:numFmt w:val="decimal"/>
      <w:lvlText w:val="%4."/>
      <w:lvlJc w:val="left"/>
      <w:pPr>
        <w:ind w:left="2880" w:hanging="360"/>
      </w:pPr>
    </w:lvl>
    <w:lvl w:ilvl="4" w:tplc="04560019" w:tentative="1">
      <w:start w:val="1"/>
      <w:numFmt w:val="lowerLetter"/>
      <w:lvlText w:val="%5."/>
      <w:lvlJc w:val="left"/>
      <w:pPr>
        <w:ind w:left="3600" w:hanging="360"/>
      </w:pPr>
    </w:lvl>
    <w:lvl w:ilvl="5" w:tplc="0456001B" w:tentative="1">
      <w:start w:val="1"/>
      <w:numFmt w:val="lowerRoman"/>
      <w:lvlText w:val="%6."/>
      <w:lvlJc w:val="right"/>
      <w:pPr>
        <w:ind w:left="4320" w:hanging="180"/>
      </w:pPr>
    </w:lvl>
    <w:lvl w:ilvl="6" w:tplc="0456000F" w:tentative="1">
      <w:start w:val="1"/>
      <w:numFmt w:val="decimal"/>
      <w:lvlText w:val="%7."/>
      <w:lvlJc w:val="left"/>
      <w:pPr>
        <w:ind w:left="5040" w:hanging="360"/>
      </w:pPr>
    </w:lvl>
    <w:lvl w:ilvl="7" w:tplc="04560019" w:tentative="1">
      <w:start w:val="1"/>
      <w:numFmt w:val="lowerLetter"/>
      <w:lvlText w:val="%8."/>
      <w:lvlJc w:val="left"/>
      <w:pPr>
        <w:ind w:left="5760" w:hanging="360"/>
      </w:pPr>
    </w:lvl>
    <w:lvl w:ilvl="8" w:tplc="045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967E29"/>
    <w:multiLevelType w:val="multilevel"/>
    <w:tmpl w:val="5BEA81EC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363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9" w15:restartNumberingAfterBreak="0">
    <w:nsid w:val="5C5D15F3"/>
    <w:multiLevelType w:val="hybridMultilevel"/>
    <w:tmpl w:val="79DA2658"/>
    <w:lvl w:ilvl="0" w:tplc="5E961872">
      <w:start w:val="1"/>
      <w:numFmt w:val="bullet"/>
      <w:lvlText w:val="●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49CA854">
      <w:start w:val="1"/>
      <w:numFmt w:val="bullet"/>
      <w:lvlText w:val="o"/>
      <w:lvlJc w:val="left"/>
      <w:pPr>
        <w:ind w:left="1271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2CAEB8">
      <w:start w:val="1"/>
      <w:numFmt w:val="bullet"/>
      <w:lvlText w:val="▪"/>
      <w:lvlJc w:val="left"/>
      <w:pPr>
        <w:ind w:left="1991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8A8360">
      <w:start w:val="1"/>
      <w:numFmt w:val="bullet"/>
      <w:lvlText w:val="•"/>
      <w:lvlJc w:val="left"/>
      <w:pPr>
        <w:ind w:left="2711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85EE2C2">
      <w:start w:val="1"/>
      <w:numFmt w:val="bullet"/>
      <w:lvlText w:val="o"/>
      <w:lvlJc w:val="left"/>
      <w:pPr>
        <w:ind w:left="3431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A23BD2">
      <w:start w:val="1"/>
      <w:numFmt w:val="bullet"/>
      <w:lvlText w:val="▪"/>
      <w:lvlJc w:val="left"/>
      <w:pPr>
        <w:ind w:left="4151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D168854">
      <w:start w:val="1"/>
      <w:numFmt w:val="bullet"/>
      <w:lvlText w:val="•"/>
      <w:lvlJc w:val="left"/>
      <w:pPr>
        <w:ind w:left="4871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90BF18">
      <w:start w:val="1"/>
      <w:numFmt w:val="bullet"/>
      <w:lvlText w:val="o"/>
      <w:lvlJc w:val="left"/>
      <w:pPr>
        <w:ind w:left="5591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C8756E">
      <w:start w:val="1"/>
      <w:numFmt w:val="bullet"/>
      <w:lvlText w:val="▪"/>
      <w:lvlJc w:val="left"/>
      <w:pPr>
        <w:ind w:left="6311"/>
      </w:pPr>
      <w:rPr>
        <w:rFonts w:ascii="Arial" w:eastAsia="Arial" w:hAnsi="Arial" w:cs="Arial"/>
        <w:b w:val="0"/>
        <w:i w:val="0"/>
        <w:strike w:val="0"/>
        <w:dstrike w:val="0"/>
        <w:color w:val="CACAC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1793998"/>
    <w:multiLevelType w:val="hybridMultilevel"/>
    <w:tmpl w:val="75F46E72"/>
    <w:lvl w:ilvl="0" w:tplc="045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5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5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5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5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5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5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5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5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F16869"/>
    <w:multiLevelType w:val="multilevel"/>
    <w:tmpl w:val="F46431B0"/>
    <w:styleLink w:val="Estilo1"/>
    <w:lvl w:ilvl="0">
      <w:start w:val="1"/>
      <w:numFmt w:val="decimal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C00000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ascii="Arial" w:hAnsi="Arial" w:cs="Times New Roman" w:hint="default"/>
        <w:b/>
        <w:i w:val="0"/>
        <w:color w:val="667DD1"/>
      </w:rPr>
    </w:lvl>
    <w:lvl w:ilvl="4">
      <w:start w:val="1"/>
      <w:numFmt w:val="decimal"/>
      <w:lvlText w:val="%1.%2.%3.%4.%5"/>
      <w:lvlJc w:val="left"/>
      <w:pPr>
        <w:tabs>
          <w:tab w:val="num" w:pos="2005"/>
        </w:tabs>
        <w:ind w:left="2005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213"/>
        </w:tabs>
        <w:ind w:left="-22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73"/>
        </w:tabs>
        <w:ind w:left="3013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33"/>
        </w:tabs>
        <w:ind w:left="3517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53"/>
        </w:tabs>
        <w:ind w:left="4093" w:hanging="1440"/>
      </w:pPr>
      <w:rPr>
        <w:rFonts w:cs="Times New Roman" w:hint="default"/>
      </w:rPr>
    </w:lvl>
  </w:abstractNum>
  <w:abstractNum w:abstractNumId="22" w15:restartNumberingAfterBreak="0">
    <w:nsid w:val="691E7BA9"/>
    <w:multiLevelType w:val="multilevel"/>
    <w:tmpl w:val="BFD4BA68"/>
    <w:lvl w:ilvl="0">
      <w:start w:val="1"/>
      <w:numFmt w:val="decimal"/>
      <w:lvlText w:val="%1."/>
      <w:lvlJc w:val="left"/>
      <w:pPr>
        <w:ind w:left="1083" w:hanging="3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2880" w:hanging="360"/>
      </w:pPr>
    </w:lvl>
    <w:lvl w:ilvl="5">
      <w:start w:val="1"/>
      <w:numFmt w:val="decimal"/>
      <w:lvlText w:val="%6.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decimal"/>
      <w:lvlText w:val="%8."/>
      <w:lvlJc w:val="left"/>
      <w:pPr>
        <w:ind w:left="3960" w:hanging="360"/>
      </w:pPr>
    </w:lvl>
    <w:lvl w:ilvl="8">
      <w:start w:val="1"/>
      <w:numFmt w:val="decimal"/>
      <w:lvlText w:val="%9."/>
      <w:lvlJc w:val="left"/>
      <w:pPr>
        <w:ind w:left="4320" w:hanging="360"/>
      </w:pPr>
    </w:lvl>
  </w:abstractNum>
  <w:abstractNum w:abstractNumId="23" w15:restartNumberingAfterBreak="0">
    <w:nsid w:val="6B4F13FF"/>
    <w:multiLevelType w:val="hybridMultilevel"/>
    <w:tmpl w:val="816481FE"/>
    <w:lvl w:ilvl="0" w:tplc="045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177330"/>
    <w:multiLevelType w:val="multilevel"/>
    <w:tmpl w:val="A2DE93DA"/>
    <w:styleLink w:val="LFO8"/>
    <w:lvl w:ilvl="0">
      <w:start w:val="1"/>
      <w:numFmt w:val="decimal"/>
      <w:pStyle w:val="Punt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7914E8E"/>
    <w:multiLevelType w:val="singleLevel"/>
    <w:tmpl w:val="B29A3922"/>
    <w:lvl w:ilvl="0">
      <w:start w:val="1"/>
      <w:numFmt w:val="decimal"/>
      <w:pStyle w:val="n1"/>
      <w:lvlText w:val="%1."/>
      <w:lvlJc w:val="left"/>
      <w:pPr>
        <w:tabs>
          <w:tab w:val="num" w:pos="907"/>
        </w:tabs>
        <w:ind w:left="907" w:hanging="907"/>
      </w:pPr>
      <w:rPr>
        <w:rFonts w:hint="default"/>
        <w:b/>
        <w:i w:val="0"/>
        <w:caps w:val="0"/>
        <w:strike w:val="0"/>
        <w:dstrike w:val="0"/>
        <w:vanish w:val="0"/>
        <w:color w:val="FFC000"/>
        <w:vertAlign w:val="baseline"/>
      </w:rPr>
    </w:lvl>
  </w:abstractNum>
  <w:num w:numId="1">
    <w:abstractNumId w:val="10"/>
  </w:num>
  <w:num w:numId="2">
    <w:abstractNumId w:val="0"/>
  </w:num>
  <w:num w:numId="3">
    <w:abstractNumId w:val="23"/>
  </w:num>
  <w:num w:numId="4">
    <w:abstractNumId w:val="21"/>
  </w:num>
  <w:num w:numId="5">
    <w:abstractNumId w:val="25"/>
  </w:num>
  <w:num w:numId="6">
    <w:abstractNumId w:val="18"/>
  </w:num>
  <w:num w:numId="7">
    <w:abstractNumId w:val="16"/>
  </w:num>
  <w:num w:numId="8">
    <w:abstractNumId w:val="13"/>
  </w:num>
  <w:num w:numId="9">
    <w:abstractNumId w:val="11"/>
  </w:num>
  <w:num w:numId="10">
    <w:abstractNumId w:val="15"/>
  </w:num>
  <w:num w:numId="11">
    <w:abstractNumId w:val="5"/>
  </w:num>
  <w:num w:numId="12">
    <w:abstractNumId w:val="25"/>
  </w:num>
  <w:num w:numId="13">
    <w:abstractNumId w:val="25"/>
  </w:num>
  <w:num w:numId="14">
    <w:abstractNumId w:val="10"/>
  </w:num>
  <w:num w:numId="15">
    <w:abstractNumId w:val="13"/>
  </w:num>
  <w:num w:numId="16">
    <w:abstractNumId w:val="10"/>
  </w:num>
  <w:num w:numId="17">
    <w:abstractNumId w:val="10"/>
  </w:num>
  <w:num w:numId="18">
    <w:abstractNumId w:val="19"/>
  </w:num>
  <w:num w:numId="19">
    <w:abstractNumId w:val="13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4"/>
  </w:num>
  <w:num w:numId="28">
    <w:abstractNumId w:val="10"/>
  </w:num>
  <w:num w:numId="29">
    <w:abstractNumId w:val="10"/>
  </w:num>
  <w:num w:numId="30">
    <w:abstractNumId w:val="10"/>
  </w:num>
  <w:num w:numId="31">
    <w:abstractNumId w:val="6"/>
  </w:num>
  <w:num w:numId="32">
    <w:abstractNumId w:val="10"/>
  </w:num>
  <w:num w:numId="33">
    <w:abstractNumId w:val="20"/>
  </w:num>
  <w:num w:numId="34">
    <w:abstractNumId w:val="9"/>
  </w:num>
  <w:num w:numId="35">
    <w:abstractNumId w:val="12"/>
  </w:num>
  <w:num w:numId="36">
    <w:abstractNumId w:val="8"/>
  </w:num>
  <w:num w:numId="37">
    <w:abstractNumId w:val="1"/>
  </w:num>
  <w:num w:numId="38">
    <w:abstractNumId w:val="7"/>
  </w:num>
  <w:num w:numId="39">
    <w:abstractNumId w:val="3"/>
  </w:num>
  <w:num w:numId="40">
    <w:abstractNumId w:val="17"/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</w:num>
  <w:num w:numId="43">
    <w:abstractNumId w:val="24"/>
  </w:num>
  <w:num w:numId="44">
    <w:abstractNumId w:val="2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60"/>
    <w:rsid w:val="00041C58"/>
    <w:rsid w:val="0005681D"/>
    <w:rsid w:val="00082799"/>
    <w:rsid w:val="000A3370"/>
    <w:rsid w:val="000A6C13"/>
    <w:rsid w:val="000C6AC8"/>
    <w:rsid w:val="000E414B"/>
    <w:rsid w:val="0010415B"/>
    <w:rsid w:val="00114D24"/>
    <w:rsid w:val="001250F2"/>
    <w:rsid w:val="00133E74"/>
    <w:rsid w:val="00147D90"/>
    <w:rsid w:val="0017005A"/>
    <w:rsid w:val="00174775"/>
    <w:rsid w:val="0019788F"/>
    <w:rsid w:val="001A5D5B"/>
    <w:rsid w:val="001D581D"/>
    <w:rsid w:val="001E13FD"/>
    <w:rsid w:val="001F146A"/>
    <w:rsid w:val="0022004B"/>
    <w:rsid w:val="00237B5B"/>
    <w:rsid w:val="00245B60"/>
    <w:rsid w:val="0027477C"/>
    <w:rsid w:val="00276D1E"/>
    <w:rsid w:val="002A1FAF"/>
    <w:rsid w:val="002C7131"/>
    <w:rsid w:val="002F1636"/>
    <w:rsid w:val="003347AF"/>
    <w:rsid w:val="00337770"/>
    <w:rsid w:val="0037147F"/>
    <w:rsid w:val="00397F72"/>
    <w:rsid w:val="003A70B7"/>
    <w:rsid w:val="003D7A7F"/>
    <w:rsid w:val="003E6DCE"/>
    <w:rsid w:val="0041495D"/>
    <w:rsid w:val="004370A0"/>
    <w:rsid w:val="00437630"/>
    <w:rsid w:val="0044761F"/>
    <w:rsid w:val="00454335"/>
    <w:rsid w:val="00467492"/>
    <w:rsid w:val="004C4298"/>
    <w:rsid w:val="004C4768"/>
    <w:rsid w:val="004D2DAC"/>
    <w:rsid w:val="004F020E"/>
    <w:rsid w:val="00500C68"/>
    <w:rsid w:val="00507BF5"/>
    <w:rsid w:val="00514BB4"/>
    <w:rsid w:val="00550EB9"/>
    <w:rsid w:val="005769CE"/>
    <w:rsid w:val="005915A9"/>
    <w:rsid w:val="00594A60"/>
    <w:rsid w:val="005964ED"/>
    <w:rsid w:val="005A5EA8"/>
    <w:rsid w:val="005A71C0"/>
    <w:rsid w:val="005C72EB"/>
    <w:rsid w:val="005E1C86"/>
    <w:rsid w:val="005F3E0F"/>
    <w:rsid w:val="00600196"/>
    <w:rsid w:val="0062776B"/>
    <w:rsid w:val="00636AAC"/>
    <w:rsid w:val="00665549"/>
    <w:rsid w:val="006E09D6"/>
    <w:rsid w:val="006E4E14"/>
    <w:rsid w:val="006F14D1"/>
    <w:rsid w:val="00701019"/>
    <w:rsid w:val="00734611"/>
    <w:rsid w:val="00741D57"/>
    <w:rsid w:val="00751E23"/>
    <w:rsid w:val="0075583E"/>
    <w:rsid w:val="00755EFE"/>
    <w:rsid w:val="00757006"/>
    <w:rsid w:val="0075718C"/>
    <w:rsid w:val="00790D24"/>
    <w:rsid w:val="00793114"/>
    <w:rsid w:val="007D7736"/>
    <w:rsid w:val="007F1410"/>
    <w:rsid w:val="0080019F"/>
    <w:rsid w:val="0080796F"/>
    <w:rsid w:val="0082539E"/>
    <w:rsid w:val="00825B6B"/>
    <w:rsid w:val="00852B60"/>
    <w:rsid w:val="008606AB"/>
    <w:rsid w:val="00870C7C"/>
    <w:rsid w:val="00871326"/>
    <w:rsid w:val="00890943"/>
    <w:rsid w:val="008A1BCE"/>
    <w:rsid w:val="008B5EB5"/>
    <w:rsid w:val="008F3B8B"/>
    <w:rsid w:val="00901B77"/>
    <w:rsid w:val="00906F5D"/>
    <w:rsid w:val="009108D3"/>
    <w:rsid w:val="00924433"/>
    <w:rsid w:val="009A18A6"/>
    <w:rsid w:val="009B1ADF"/>
    <w:rsid w:val="009C6F96"/>
    <w:rsid w:val="00A03C74"/>
    <w:rsid w:val="00A16246"/>
    <w:rsid w:val="00A17145"/>
    <w:rsid w:val="00A41384"/>
    <w:rsid w:val="00A536CD"/>
    <w:rsid w:val="00A56951"/>
    <w:rsid w:val="00A821F7"/>
    <w:rsid w:val="00AB11DA"/>
    <w:rsid w:val="00AB4BF7"/>
    <w:rsid w:val="00AE08CB"/>
    <w:rsid w:val="00B0434C"/>
    <w:rsid w:val="00B1235A"/>
    <w:rsid w:val="00B150F3"/>
    <w:rsid w:val="00B66255"/>
    <w:rsid w:val="00BC0AF0"/>
    <w:rsid w:val="00BC3026"/>
    <w:rsid w:val="00BE4B0B"/>
    <w:rsid w:val="00C04543"/>
    <w:rsid w:val="00C254C3"/>
    <w:rsid w:val="00C3545B"/>
    <w:rsid w:val="00C3646D"/>
    <w:rsid w:val="00C42B18"/>
    <w:rsid w:val="00C6230C"/>
    <w:rsid w:val="00CC463D"/>
    <w:rsid w:val="00CD3EE0"/>
    <w:rsid w:val="00CD6947"/>
    <w:rsid w:val="00CF0DFC"/>
    <w:rsid w:val="00CF5C39"/>
    <w:rsid w:val="00CF7F7A"/>
    <w:rsid w:val="00D156D7"/>
    <w:rsid w:val="00D329CC"/>
    <w:rsid w:val="00D376FC"/>
    <w:rsid w:val="00D43BEF"/>
    <w:rsid w:val="00D71E55"/>
    <w:rsid w:val="00D969E9"/>
    <w:rsid w:val="00D97C6E"/>
    <w:rsid w:val="00E054FE"/>
    <w:rsid w:val="00E25DE5"/>
    <w:rsid w:val="00E45DEE"/>
    <w:rsid w:val="00E7622B"/>
    <w:rsid w:val="00E90389"/>
    <w:rsid w:val="00EB3783"/>
    <w:rsid w:val="00EE2FA2"/>
    <w:rsid w:val="00F06C5E"/>
    <w:rsid w:val="00F27CB2"/>
    <w:rsid w:val="00F42DC3"/>
    <w:rsid w:val="00F7771F"/>
    <w:rsid w:val="00F800C9"/>
    <w:rsid w:val="00F90877"/>
    <w:rsid w:val="00FA7DD7"/>
    <w:rsid w:val="00FB591A"/>
    <w:rsid w:val="00FC75D2"/>
    <w:rsid w:val="00FE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gl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21809D"/>
  <w15:chartTrackingRefBased/>
  <w15:docId w15:val="{D7170436-E2AE-4CDC-9D77-EF34310FB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gl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F7A"/>
    <w:rPr>
      <w:kern w:val="2"/>
      <w14:ligatures w14:val="standardContextua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C6230C"/>
    <w:pPr>
      <w:keepNext/>
      <w:keepLines/>
      <w:numPr>
        <w:numId w:val="6"/>
      </w:numPr>
      <w:suppressAutoHyphens/>
      <w:spacing w:before="360" w:after="360"/>
      <w:jc w:val="both"/>
      <w:outlineLvl w:val="0"/>
    </w:pPr>
    <w:rPr>
      <w:rFonts w:ascii="Calibri" w:eastAsiaTheme="majorEastAsia" w:hAnsi="Calibri" w:cstheme="majorBidi"/>
      <w:bCs/>
      <w:sz w:val="36"/>
      <w:szCs w:val="32"/>
      <w:u w:val="single"/>
    </w:rPr>
  </w:style>
  <w:style w:type="paragraph" w:styleId="Ttulo2">
    <w:name w:val="heading 2"/>
    <w:basedOn w:val="Normal"/>
    <w:next w:val="Normal"/>
    <w:link w:val="Ttulo2Car1"/>
    <w:uiPriority w:val="9"/>
    <w:unhideWhenUsed/>
    <w:qFormat/>
    <w:rsid w:val="00237B5B"/>
    <w:pPr>
      <w:keepNext/>
      <w:keepLines/>
      <w:suppressAutoHyphen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A18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1">
    <w:name w:val="n1"/>
    <w:next w:val="tx1"/>
    <w:qFormat/>
    <w:rsid w:val="00701019"/>
    <w:pPr>
      <w:numPr>
        <w:numId w:val="5"/>
      </w:numPr>
      <w:pBdr>
        <w:bottom w:val="single" w:sz="12" w:space="1" w:color="4472C4" w:themeColor="accent1"/>
      </w:pBdr>
      <w:suppressAutoHyphens/>
      <w:spacing w:before="320" w:after="180" w:line="240" w:lineRule="auto"/>
    </w:pPr>
    <w:rPr>
      <w:rFonts w:ascii="Arial" w:eastAsia="Times New Roman" w:hAnsi="Arial" w:cs="Times New Roman"/>
      <w:b/>
      <w:bCs/>
      <w:noProof/>
      <w:color w:val="4472C4" w:themeColor="accent1"/>
      <w:sz w:val="28"/>
      <w:szCs w:val="48"/>
      <w:lang w:eastAsia="gl-ES"/>
    </w:rPr>
  </w:style>
  <w:style w:type="paragraph" w:customStyle="1" w:styleId="tx1">
    <w:name w:val="tx1"/>
    <w:link w:val="tx1Car1"/>
    <w:uiPriority w:val="99"/>
    <w:qFormat/>
    <w:rsid w:val="00924433"/>
    <w:pPr>
      <w:spacing w:before="120" w:after="60" w:line="240" w:lineRule="auto"/>
      <w:ind w:left="907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tx1Car1">
    <w:name w:val="tx1 Car1"/>
    <w:link w:val="tx1"/>
    <w:uiPriority w:val="99"/>
    <w:locked/>
    <w:rsid w:val="00924433"/>
    <w:rPr>
      <w:rFonts w:ascii="Times New Roman" w:eastAsia="Times New Roman" w:hAnsi="Times New Roman" w:cs="Times New Roman"/>
      <w:sz w:val="24"/>
      <w:szCs w:val="20"/>
      <w:lang w:eastAsia="es-ES"/>
    </w:rPr>
  </w:style>
  <w:style w:type="paragraph" w:customStyle="1" w:styleId="n2">
    <w:name w:val="n2"/>
    <w:next w:val="tx1"/>
    <w:qFormat/>
    <w:rsid w:val="00337770"/>
    <w:pPr>
      <w:numPr>
        <w:numId w:val="8"/>
      </w:numPr>
      <w:tabs>
        <w:tab w:val="left" w:pos="907"/>
      </w:tabs>
      <w:spacing w:before="400" w:after="180" w:line="240" w:lineRule="auto"/>
    </w:pPr>
    <w:rPr>
      <w:rFonts w:ascii="Arial" w:eastAsia="Times New Roman" w:hAnsi="Arial" w:cs="Times New Roman"/>
      <w:b/>
      <w:bCs/>
      <w:color w:val="FFC000"/>
      <w:sz w:val="24"/>
      <w:szCs w:val="36"/>
      <w:lang w:eastAsia="gl-ES"/>
    </w:rPr>
  </w:style>
  <w:style w:type="paragraph" w:customStyle="1" w:styleId="n3">
    <w:name w:val="n3"/>
    <w:next w:val="tx1"/>
    <w:rsid w:val="00924433"/>
    <w:pPr>
      <w:keepNext/>
      <w:numPr>
        <w:ilvl w:val="2"/>
        <w:numId w:val="2"/>
      </w:numPr>
      <w:spacing w:before="400" w:after="180" w:line="240" w:lineRule="auto"/>
    </w:pPr>
    <w:rPr>
      <w:rFonts w:ascii="Arial" w:eastAsia="Times New Roman" w:hAnsi="Arial" w:cs="Arial"/>
      <w:b/>
      <w:bCs/>
      <w:color w:val="3342B5"/>
      <w:sz w:val="28"/>
      <w:szCs w:val="28"/>
      <w:lang w:eastAsia="es-ES"/>
    </w:rPr>
  </w:style>
  <w:style w:type="paragraph" w:customStyle="1" w:styleId="p1">
    <w:name w:val="p1"/>
    <w:link w:val="p1Car"/>
    <w:qFormat/>
    <w:rsid w:val="00337770"/>
    <w:pPr>
      <w:numPr>
        <w:numId w:val="1"/>
      </w:numPr>
      <w:spacing w:before="120" w:after="60" w:line="240" w:lineRule="auto"/>
      <w:jc w:val="both"/>
    </w:pPr>
    <w:rPr>
      <w:rFonts w:eastAsia="Times New Roman" w:cs="Times New Roman"/>
      <w:sz w:val="24"/>
      <w:szCs w:val="24"/>
      <w:lang w:eastAsia="gl-ES"/>
    </w:rPr>
  </w:style>
  <w:style w:type="character" w:customStyle="1" w:styleId="p1Car">
    <w:name w:val="p1 Car"/>
    <w:link w:val="p1"/>
    <w:locked/>
    <w:rsid w:val="00E25DE5"/>
    <w:rPr>
      <w:rFonts w:eastAsia="Times New Roman" w:cs="Times New Roman"/>
      <w:sz w:val="24"/>
      <w:szCs w:val="24"/>
      <w:lang w:eastAsia="gl-ES"/>
    </w:rPr>
  </w:style>
  <w:style w:type="paragraph" w:customStyle="1" w:styleId="n4">
    <w:name w:val="n4"/>
    <w:next w:val="tx1"/>
    <w:rsid w:val="00924433"/>
    <w:pPr>
      <w:keepNext/>
      <w:numPr>
        <w:ilvl w:val="3"/>
        <w:numId w:val="2"/>
      </w:numPr>
      <w:spacing w:before="400" w:after="120" w:line="240" w:lineRule="auto"/>
    </w:pPr>
    <w:rPr>
      <w:rFonts w:ascii="Arial" w:eastAsia="Times New Roman" w:hAnsi="Arial" w:cs="Arial"/>
      <w:b/>
      <w:bCs/>
      <w:color w:val="3342B5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54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4335"/>
  </w:style>
  <w:style w:type="paragraph" w:styleId="Piedepgina">
    <w:name w:val="footer"/>
    <w:basedOn w:val="Normal"/>
    <w:link w:val="PiedepginaCar"/>
    <w:uiPriority w:val="99"/>
    <w:unhideWhenUsed/>
    <w:rsid w:val="004543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4335"/>
  </w:style>
  <w:style w:type="table" w:styleId="Tablaconcuadrcula">
    <w:name w:val="Table Grid"/>
    <w:basedOn w:val="Tablanormal"/>
    <w:uiPriority w:val="59"/>
    <w:rsid w:val="004543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Estilo1">
    <w:name w:val="Estilo1"/>
    <w:uiPriority w:val="99"/>
    <w:rsid w:val="00276D1E"/>
    <w:pPr>
      <w:numPr>
        <w:numId w:val="4"/>
      </w:numPr>
    </w:pPr>
  </w:style>
  <w:style w:type="character" w:customStyle="1" w:styleId="p1CarCar">
    <w:name w:val="p1 Car Car"/>
    <w:locked/>
    <w:rsid w:val="00245B60"/>
    <w:rPr>
      <w:sz w:val="24"/>
      <w:szCs w:val="24"/>
      <w:lang w:val="gl-ES" w:eastAsia="gl-ES"/>
    </w:rPr>
  </w:style>
  <w:style w:type="paragraph" w:customStyle="1" w:styleId="Default">
    <w:name w:val="Default"/>
    <w:qFormat/>
    <w:rsid w:val="005769CE"/>
    <w:pPr>
      <w:suppressAutoHyphens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C6230C"/>
    <w:rPr>
      <w:rFonts w:ascii="Calibri" w:eastAsiaTheme="majorEastAsia" w:hAnsi="Calibri" w:cstheme="majorBidi"/>
      <w:bCs/>
      <w:sz w:val="36"/>
      <w:szCs w:val="32"/>
      <w:u w:val="single"/>
      <w:lang w:val="es-ES"/>
    </w:rPr>
  </w:style>
  <w:style w:type="paragraph" w:customStyle="1" w:styleId="p2">
    <w:name w:val="p2"/>
    <w:link w:val="p2CarCar"/>
    <w:qFormat/>
    <w:rsid w:val="00600196"/>
    <w:pPr>
      <w:numPr>
        <w:numId w:val="7"/>
      </w:numPr>
      <w:spacing w:before="60" w:after="60" w:line="240" w:lineRule="auto"/>
      <w:jc w:val="both"/>
      <w:outlineLvl w:val="1"/>
    </w:pPr>
    <w:rPr>
      <w:rFonts w:ascii="Times New Roman" w:eastAsia="Times New Roman" w:hAnsi="Times New Roman" w:cs="Times New Roman"/>
      <w:sz w:val="24"/>
      <w:szCs w:val="24"/>
      <w:lang w:eastAsia="gl-ES"/>
    </w:rPr>
  </w:style>
  <w:style w:type="character" w:customStyle="1" w:styleId="p2CarCar">
    <w:name w:val="p2 Car Car"/>
    <w:link w:val="p2"/>
    <w:locked/>
    <w:rsid w:val="00600196"/>
    <w:rPr>
      <w:rFonts w:ascii="Times New Roman" w:eastAsia="Times New Roman" w:hAnsi="Times New Roman" w:cs="Times New Roman"/>
      <w:sz w:val="24"/>
      <w:szCs w:val="24"/>
      <w:lang w:eastAsia="gl-ES"/>
    </w:rPr>
  </w:style>
  <w:style w:type="paragraph" w:customStyle="1" w:styleId="parntesis">
    <w:name w:val="(paréntesis)"/>
    <w:basedOn w:val="Normal"/>
    <w:next w:val="tx1"/>
    <w:link w:val="parntesisCar"/>
    <w:qFormat/>
    <w:rsid w:val="00D376FC"/>
    <w:rPr>
      <w:color w:val="767171" w:themeColor="background2" w:themeShade="80"/>
    </w:rPr>
  </w:style>
  <w:style w:type="character" w:customStyle="1" w:styleId="parntesisCar">
    <w:name w:val="(paréntesis) Car"/>
    <w:link w:val="parntesis"/>
    <w:locked/>
    <w:rsid w:val="00D376FC"/>
    <w:rPr>
      <w:color w:val="767171" w:themeColor="background2" w:themeShade="80"/>
    </w:rPr>
  </w:style>
  <w:style w:type="paragraph" w:customStyle="1" w:styleId="sp1">
    <w:name w:val="sp1"/>
    <w:basedOn w:val="Normal"/>
    <w:uiPriority w:val="99"/>
    <w:rsid w:val="00600196"/>
    <w:pPr>
      <w:widowControl w:val="0"/>
      <w:tabs>
        <w:tab w:val="left" w:pos="851"/>
      </w:tabs>
      <w:autoSpaceDE w:val="0"/>
      <w:autoSpaceDN w:val="0"/>
      <w:adjustRightInd w:val="0"/>
      <w:spacing w:before="60" w:after="60" w:line="240" w:lineRule="auto"/>
      <w:ind w:left="1191" w:firstLine="284"/>
      <w:jc w:val="both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sp11">
    <w:name w:val="sp11"/>
    <w:basedOn w:val="sp1"/>
    <w:uiPriority w:val="99"/>
    <w:rsid w:val="00600196"/>
    <w:pPr>
      <w:ind w:firstLine="0"/>
    </w:pPr>
  </w:style>
  <w:style w:type="character" w:customStyle="1" w:styleId="Ttulo2Car1">
    <w:name w:val="Título 2 Car1"/>
    <w:basedOn w:val="Fuentedeprrafopredeter"/>
    <w:link w:val="Ttulo2"/>
    <w:uiPriority w:val="9"/>
    <w:qFormat/>
    <w:rsid w:val="00237B5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9A18A6"/>
    <w:pPr>
      <w:numPr>
        <w:numId w:val="0"/>
      </w:numPr>
      <w:suppressAutoHyphens w:val="0"/>
      <w:spacing w:before="240" w:after="0"/>
      <w:jc w:val="left"/>
      <w:outlineLvl w:val="9"/>
    </w:pPr>
    <w:rPr>
      <w:rFonts w:asciiTheme="majorHAnsi" w:hAnsiTheme="majorHAnsi"/>
      <w:bCs w:val="0"/>
      <w:color w:val="2F5496" w:themeColor="accent1" w:themeShade="BF"/>
      <w:sz w:val="32"/>
      <w:u w:val="none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9A18A6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A18A6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9A18A6"/>
    <w:pPr>
      <w:spacing w:after="100"/>
      <w:ind w:left="440"/>
    </w:pPr>
    <w:rPr>
      <w:rFonts w:eastAsiaTheme="minorEastAsia" w:cs="Times New Roman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A18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A18A6"/>
    <w:rPr>
      <w:color w:val="0563C1" w:themeColor="hyperlink"/>
      <w:u w:val="single"/>
    </w:rPr>
  </w:style>
  <w:style w:type="numbering" w:customStyle="1" w:styleId="Estilo2">
    <w:name w:val="Estilo2"/>
    <w:uiPriority w:val="99"/>
    <w:rsid w:val="0082539E"/>
    <w:pPr>
      <w:numPr>
        <w:numId w:val="9"/>
      </w:numPr>
    </w:pPr>
  </w:style>
  <w:style w:type="paragraph" w:styleId="Prrafodelista">
    <w:name w:val="List Paragraph"/>
    <w:basedOn w:val="Normal"/>
    <w:uiPriority w:val="34"/>
    <w:qFormat/>
    <w:rsid w:val="00AE08CB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08279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E4E14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CF7F7A"/>
    <w:rPr>
      <w:b/>
      <w:bCs/>
    </w:rPr>
  </w:style>
  <w:style w:type="paragraph" w:styleId="NormalWeb">
    <w:name w:val="Normal (Web)"/>
    <w:basedOn w:val="Normal"/>
    <w:uiPriority w:val="99"/>
    <w:unhideWhenUsed/>
    <w:rsid w:val="00A41384"/>
    <w:pPr>
      <w:spacing w:before="100" w:beforeAutospacing="1" w:after="142" w:line="276" w:lineRule="auto"/>
    </w:pPr>
    <w:rPr>
      <w:rFonts w:ascii="Times New Roman" w:eastAsia="Times New Roman" w:hAnsi="Times New Roman" w:cs="Times New Roman"/>
      <w:kern w:val="0"/>
      <w:sz w:val="24"/>
      <w:szCs w:val="24"/>
      <w:lang w:eastAsia="gl-ES"/>
      <w14:ligatures w14:val="none"/>
    </w:rPr>
  </w:style>
  <w:style w:type="paragraph" w:customStyle="1" w:styleId="Punto1">
    <w:name w:val="Punto 1"/>
    <w:basedOn w:val="Normal"/>
    <w:rsid w:val="00741D57"/>
    <w:pPr>
      <w:numPr>
        <w:numId w:val="43"/>
      </w:numPr>
      <w:suppressAutoHyphens/>
      <w:autoSpaceDN w:val="0"/>
      <w:spacing w:after="0" w:line="276" w:lineRule="auto"/>
      <w:textAlignment w:val="baseline"/>
    </w:pPr>
    <w:rPr>
      <w:rFonts w:ascii="Calibri" w:eastAsia="Calibri" w:hAnsi="Calibri" w:cs="Arial"/>
      <w:color w:val="000000"/>
      <w:kern w:val="0"/>
      <w:sz w:val="20"/>
      <w:szCs w:val="18"/>
      <w:shd w:val="clear" w:color="auto" w:fill="FFFFFF"/>
      <w14:ligatures w14:val="none"/>
    </w:rPr>
  </w:style>
  <w:style w:type="paragraph" w:customStyle="1" w:styleId="Procedimiento">
    <w:name w:val="Procedimiento"/>
    <w:basedOn w:val="Punto1"/>
    <w:rsid w:val="00741D57"/>
    <w:pPr>
      <w:spacing w:after="120"/>
      <w:ind w:left="357" w:firstLine="0"/>
    </w:pPr>
    <w:rPr>
      <w:b/>
      <w:caps/>
      <w:sz w:val="24"/>
      <w:szCs w:val="24"/>
      <w:u w:val="single"/>
    </w:rPr>
  </w:style>
  <w:style w:type="character" w:customStyle="1" w:styleId="Fuentedeprrafopredeter1">
    <w:name w:val="Fuente de párrafo predeter.1"/>
    <w:rsid w:val="00741D57"/>
  </w:style>
  <w:style w:type="character" w:customStyle="1" w:styleId="Ttulo2Car">
    <w:name w:val="Título 2 Car"/>
    <w:basedOn w:val="Fuentedeprrafopredeter1"/>
    <w:rsid w:val="00741D57"/>
    <w:rPr>
      <w:rFonts w:ascii="Cambria" w:eastAsia="Times New Roman" w:hAnsi="Cambria" w:cs="Times New Roman"/>
      <w:b/>
      <w:bCs/>
      <w:color w:val="4F81BD"/>
      <w:sz w:val="26"/>
      <w:szCs w:val="26"/>
      <w:lang w:val="gl-ES"/>
    </w:rPr>
  </w:style>
  <w:style w:type="numbering" w:customStyle="1" w:styleId="LFO8">
    <w:name w:val="LFO8"/>
    <w:basedOn w:val="Sinlista"/>
    <w:rsid w:val="00741D57"/>
    <w:pPr>
      <w:numPr>
        <w:numId w:val="43"/>
      </w:numPr>
    </w:pPr>
  </w:style>
  <w:style w:type="character" w:styleId="Textodelmarcadordeposicin">
    <w:name w:val="Placeholder Text"/>
    <w:basedOn w:val="Fuentedeprrafopredeter"/>
    <w:uiPriority w:val="99"/>
    <w:semiHidden/>
    <w:rsid w:val="00F777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8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erfil\Mis%20Documentos\Plantillas%20personalizadas%20de%20Office\Actualizar%20registro%20del%20punter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3DEFD-4DE4-4B47-8C2D-B6D33327B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Actualizar registro del puntero.dotx</Template>
  <TotalTime>2</TotalTime>
  <Pages>3</Pages>
  <Words>377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ASO - Plantilla</vt:lpstr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ASO - Plantilla</dc:title>
  <dc:subject>Formato apuntes ASO</dc:subject>
  <dc:creator>Luis</dc:creator>
  <cp:keywords>Plantilla ASO</cp:keywords>
  <dc:description/>
  <cp:lastModifiedBy>elogamer44@gmail.com</cp:lastModifiedBy>
  <cp:revision>2</cp:revision>
  <cp:lastPrinted>2022-09-05T21:21:00Z</cp:lastPrinted>
  <dcterms:created xsi:type="dcterms:W3CDTF">2023-11-03T18:06:00Z</dcterms:created>
  <dcterms:modified xsi:type="dcterms:W3CDTF">2023-11-03T18:06:00Z</dcterms:modified>
</cp:coreProperties>
</file>